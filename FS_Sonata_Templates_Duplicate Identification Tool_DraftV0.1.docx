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2B27B" w14:textId="083CE580" w:rsidR="006F6EBD" w:rsidRPr="001435FF" w:rsidRDefault="006F6EBD" w:rsidP="008811D5">
      <w:pPr>
        <w:pStyle w:val="Bullet1B"/>
        <w:numPr>
          <w:ilvl w:val="0"/>
          <w:numId w:val="0"/>
        </w:numPr>
        <w:ind w:left="1512" w:hanging="360"/>
      </w:pPr>
    </w:p>
    <w:p w14:paraId="53D2B27C" w14:textId="730EC30E" w:rsidR="00342676" w:rsidRPr="001435FF" w:rsidRDefault="00342676" w:rsidP="00382788">
      <w:pPr>
        <w:spacing w:before="5160"/>
        <w:rPr>
          <w:rFonts w:cs="Segoe UI"/>
        </w:rPr>
      </w:pPr>
    </w:p>
    <w:p w14:paraId="53D2B27D" w14:textId="4F64B4FD" w:rsidR="00342676" w:rsidRPr="001435FF" w:rsidRDefault="00D940AE" w:rsidP="584FD48D">
      <w:pPr>
        <w:pStyle w:val="CoverSubject"/>
        <w:ind w:left="0"/>
        <w:rPr>
          <w:rFonts w:cs="Segoe UI"/>
          <w:b/>
          <w:bCs/>
        </w:rPr>
      </w:pPr>
      <w:sdt>
        <w:sdtPr>
          <w:rPr>
            <w:rFonts w:cs="Segoe UI"/>
            <w:b/>
            <w:color w:val="4F81BD" w:themeColor="accent1"/>
            <w:sz w:val="28"/>
          </w:r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8811D5">
            <w:rPr>
              <w:rFonts w:cs="Segoe UI"/>
              <w:b/>
              <w:color w:val="4F81BD" w:themeColor="accent1"/>
              <w:sz w:val="28"/>
              <w:lang w:val="en-GB"/>
            </w:rPr>
            <w:t xml:space="preserve">Microsoft Flow Templates Duplicate Identification </w:t>
          </w:r>
          <w:r w:rsidR="007C1D64">
            <w:rPr>
              <w:rFonts w:cs="Segoe UI"/>
              <w:b/>
              <w:color w:val="4F81BD" w:themeColor="accent1"/>
              <w:sz w:val="28"/>
              <w:lang w:val="en-GB"/>
            </w:rPr>
            <w:t>Tool</w:t>
          </w:r>
        </w:sdtContent>
      </w:sdt>
      <w:r w:rsidR="00993A73" w:rsidRPr="584FD48D">
        <w:rPr>
          <w:rFonts w:cs="Segoe UI"/>
          <w:b/>
          <w:bCs/>
        </w:rPr>
        <w:t xml:space="preserve">  </w:t>
      </w:r>
    </w:p>
    <w:sdt>
      <w:sdtPr>
        <w:rPr>
          <w:rFonts w:eastAsiaTheme="minorHAnsi" w:cs="Segoe UI"/>
          <w:b/>
          <w:bCs/>
          <w:noProof/>
          <w:szCs w:val="20"/>
          <w:lang w:val="en-GB" w:eastAsia="en-AU"/>
        </w:rPr>
        <w:id w:val="94592970"/>
        <w:docPartObj>
          <w:docPartGallery w:val="Cover Pages"/>
          <w:docPartUnique/>
        </w:docPartObj>
      </w:sdtPr>
      <w:sdtEndPr>
        <w:rPr>
          <w:rFonts w:eastAsiaTheme="minorEastAsia"/>
          <w:b w:val="0"/>
          <w:bCs w:val="0"/>
          <w:noProof w:val="0"/>
          <w:szCs w:val="22"/>
          <w:lang w:eastAsia="en-US"/>
        </w:rPr>
      </w:sdtEndPr>
      <w:sdtContent>
        <w:p w14:paraId="65E4F7E6" w14:textId="5C659A06" w:rsidR="004B41E4" w:rsidRPr="001435FF" w:rsidRDefault="00D26A9B" w:rsidP="00D26A9B">
          <w:pPr>
            <w:tabs>
              <w:tab w:val="left" w:pos="8340"/>
            </w:tabs>
            <w:rPr>
              <w:rFonts w:eastAsiaTheme="minorHAnsi" w:cs="Segoe UI"/>
              <w:b/>
              <w:bCs/>
              <w:noProof/>
              <w:szCs w:val="20"/>
              <w:lang w:val="en-GB" w:eastAsia="en-AU"/>
            </w:rPr>
          </w:pPr>
          <w:r>
            <w:rPr>
              <w:rFonts w:eastAsiaTheme="minorHAnsi" w:cs="Segoe UI"/>
              <w:b/>
              <w:bCs/>
              <w:noProof/>
              <w:szCs w:val="20"/>
              <w:lang w:val="en-GB" w:eastAsia="en-AU"/>
            </w:rPr>
            <w:tab/>
          </w:r>
        </w:p>
        <w:p w14:paraId="53D2B27E" w14:textId="11041D4E" w:rsidR="00342676" w:rsidRPr="001435FF" w:rsidRDefault="584FD48D" w:rsidP="584FD48D">
          <w:pPr>
            <w:rPr>
              <w:rStyle w:val="Emphasis"/>
              <w:rFonts w:cs="Segoe UI"/>
              <w:b/>
              <w:i w:val="0"/>
              <w:iCs w:val="0"/>
              <w:noProof/>
              <w:lang w:val="en-GB" w:eastAsia="en-AU"/>
            </w:rPr>
          </w:pPr>
          <w:r w:rsidRPr="584FD48D">
            <w:rPr>
              <w:rStyle w:val="Emphasis"/>
              <w:rFonts w:cs="Segoe UI"/>
              <w:b/>
              <w:i w:val="0"/>
              <w:iCs w:val="0"/>
              <w:lang w:val="en-GB"/>
            </w:rPr>
            <w:t>Prepared for</w:t>
          </w:r>
        </w:p>
        <w:sdt>
          <w:sdtPr>
            <w:rPr>
              <w:rFonts w:cs="Segoe UI"/>
              <w:b/>
              <w:lang w:val="en-GB"/>
            </w:rPr>
            <w:alias w:val="Company"/>
            <w:tag w:val=""/>
            <w:id w:val="-1054935737"/>
            <w:dataBinding w:prefixMappings="xmlns:ns0='http://schemas.openxmlformats.org/officeDocument/2006/extended-properties' " w:xpath="/ns0:Properties[1]/ns0:Company[1]" w:storeItemID="{6668398D-A668-4E3E-A5EB-62B293D839F1}"/>
            <w:text/>
          </w:sdtPr>
          <w:sdtEndPr/>
          <w:sdtContent>
            <w:p w14:paraId="53D2B27F" w14:textId="495C980B" w:rsidR="00342676" w:rsidRPr="00461410" w:rsidRDefault="008811D5" w:rsidP="584FD48D">
              <w:pPr>
                <w:rPr>
                  <w:rFonts w:cs="Segoe UI"/>
                  <w:b/>
                  <w:bCs/>
                  <w:lang w:val="en-GB"/>
                </w:rPr>
              </w:pPr>
              <w:r>
                <w:rPr>
                  <w:rFonts w:cs="Segoe UI"/>
                  <w:b/>
                  <w:bCs/>
                  <w:lang w:val="en-GB"/>
                </w:rPr>
                <w:t>Flow Project</w:t>
              </w:r>
            </w:p>
          </w:sdtContent>
        </w:sdt>
        <w:p w14:paraId="53D2B281" w14:textId="51CB09BC" w:rsidR="00342676" w:rsidRPr="001435FF" w:rsidRDefault="00993A73" w:rsidP="584FD48D">
          <w:pPr>
            <w:rPr>
              <w:rFonts w:cs="Segoe UI"/>
              <w:lang w:val="en-GB"/>
            </w:rPr>
          </w:pPr>
          <w:r w:rsidRPr="001435FF">
            <w:rPr>
              <w:rFonts w:cs="Segoe UI"/>
              <w:lang w:val="en-GB"/>
            </w:rPr>
            <w:t xml:space="preserve">Version </w:t>
          </w:r>
          <w:r w:rsidR="00243668" w:rsidRPr="584FD48D">
            <w:fldChar w:fldCharType="begin"/>
          </w:r>
          <w:r w:rsidR="00243668" w:rsidRPr="001435FF">
            <w:rPr>
              <w:rFonts w:cs="Segoe UI"/>
              <w:lang w:val="en-GB"/>
            </w:rPr>
            <w:instrText xml:space="preserve"> DOCPROPERTY  Version  \* MERGEFORMAT </w:instrText>
          </w:r>
          <w:r w:rsidR="00243668" w:rsidRPr="584FD48D">
            <w:rPr>
              <w:rFonts w:cs="Segoe UI"/>
              <w:lang w:val="en-GB"/>
            </w:rPr>
            <w:fldChar w:fldCharType="separate"/>
          </w:r>
          <w:r w:rsidR="000A3764" w:rsidRPr="001435FF">
            <w:rPr>
              <w:rFonts w:cs="Segoe UI"/>
              <w:lang w:val="en-GB"/>
            </w:rPr>
            <w:t>0.</w:t>
          </w:r>
          <w:r w:rsidR="00243668" w:rsidRPr="584FD48D">
            <w:fldChar w:fldCharType="end"/>
          </w:r>
          <w:r w:rsidR="00132A9E">
            <w:rPr>
              <w:rFonts w:cs="Segoe UI"/>
              <w:lang w:val="en-GB"/>
            </w:rPr>
            <w:t>1</w:t>
          </w:r>
          <w:r w:rsidR="00132A9E" w:rsidRPr="001435FF">
            <w:rPr>
              <w:rFonts w:cs="Segoe UI"/>
              <w:lang w:val="en-GB"/>
            </w:rPr>
            <w:t xml:space="preserve"> </w:t>
          </w:r>
          <w:sdt>
            <w:sdtPr>
              <w:rPr>
                <w:rFonts w:cs="Segoe UI"/>
                <w:lang w:val="en-GB"/>
              </w:rPr>
              <w:alias w:val="Status"/>
              <w:tag w:val="Document Status"/>
              <w:id w:val="1206459469"/>
              <w:dataBinding w:xpath="/root[1]/documentstatus[1]" w:storeItemID="{EEBA425E-5CDF-43E0-AAA0-69E224A81652}"/>
              <w:dropDownList w:lastValue="Draft">
                <w:listItem w:displayText="Document Status" w:value="Document Status"/>
                <w:listItem w:displayText="Draft" w:value="Draft"/>
                <w:listItem w:displayText="Final" w:value="Final"/>
              </w:dropDownList>
            </w:sdtPr>
            <w:sdtEndPr/>
            <w:sdtContent>
              <w:r w:rsidR="00ED47D4">
                <w:rPr>
                  <w:rFonts w:cs="Segoe UI"/>
                  <w:lang w:val="en-GB"/>
                </w:rPr>
                <w:t>Draft</w:t>
              </w:r>
            </w:sdtContent>
          </w:sdt>
        </w:p>
        <w:p w14:paraId="53D2B283" w14:textId="77777777" w:rsidR="00342676" w:rsidRPr="001435FF" w:rsidRDefault="584FD48D" w:rsidP="584FD48D">
          <w:pPr>
            <w:rPr>
              <w:rFonts w:cs="Segoe UI"/>
              <w:b/>
              <w:bCs/>
              <w:lang w:val="en-GB"/>
            </w:rPr>
          </w:pPr>
          <w:r w:rsidRPr="584FD48D">
            <w:rPr>
              <w:rFonts w:cs="Segoe UI"/>
              <w:b/>
              <w:bCs/>
              <w:lang w:val="en-GB"/>
            </w:rPr>
            <w:t>Prepared by</w:t>
          </w:r>
        </w:p>
        <w:sdt>
          <w:sdtPr>
            <w:rPr>
              <w:rFonts w:cs="Segoe UI"/>
            </w:rPr>
            <w:alias w:val="Author"/>
            <w:tag w:val=""/>
            <w:id w:val="80649995"/>
            <w:dataBinding w:prefixMappings="xmlns:ns0='http://purl.org/dc/elements/1.1/' xmlns:ns1='http://schemas.openxmlformats.org/package/2006/metadata/core-properties' " w:xpath="/ns1:coreProperties[1]/ns0:creator[1]" w:storeItemID="{6C3C8BC8-F283-45AE-878A-BAB7291924A1}"/>
            <w:text/>
          </w:sdtPr>
          <w:sdtEndPr/>
          <w:sdtContent>
            <w:p w14:paraId="53D2B284" w14:textId="7311BEC0" w:rsidR="00342676" w:rsidRPr="001435FF" w:rsidRDefault="0067351B" w:rsidP="584FD48D">
              <w:pPr>
                <w:rPr>
                  <w:rFonts w:cs="Segoe UI"/>
                  <w:b/>
                  <w:bCs/>
                  <w:lang w:val="en-GB"/>
                </w:rPr>
              </w:pPr>
              <w:r>
                <w:rPr>
                  <w:rFonts w:cs="Segoe UI"/>
                </w:rPr>
                <w:t>Anil Kumar Ronga</w:t>
              </w:r>
              <w:r w:rsidR="008811D5">
                <w:rPr>
                  <w:rFonts w:cs="Segoe UI"/>
                </w:rPr>
                <w:t>la</w:t>
              </w:r>
              <w:r w:rsidR="007C1D64">
                <w:rPr>
                  <w:rFonts w:cs="Segoe UI"/>
                </w:rPr>
                <w:t xml:space="preserve"> – Sonata Software</w:t>
              </w:r>
            </w:p>
          </w:sdtContent>
        </w:sdt>
        <w:p w14:paraId="6DD2AB03" w14:textId="30C330B8" w:rsidR="00807F1E" w:rsidRPr="001B204D" w:rsidRDefault="00807F1E" w:rsidP="00807F1E">
          <w:pPr>
            <w:rPr>
              <w:rFonts w:cs="Segoe UI"/>
              <w:lang w:val="en-GB"/>
            </w:rPr>
          </w:pPr>
        </w:p>
        <w:p w14:paraId="2AB1B815" w14:textId="76FC37CE" w:rsidR="007C3AE7" w:rsidRPr="00F279D4" w:rsidRDefault="007C3AE7">
          <w:pPr>
            <w:spacing w:before="0" w:after="200"/>
            <w:rPr>
              <w:rFonts w:cs="Segoe UI"/>
            </w:rPr>
          </w:pPr>
        </w:p>
        <w:p w14:paraId="3B6AE998" w14:textId="0DC1D74F" w:rsidR="00342676" w:rsidRPr="00F279D4" w:rsidRDefault="00D940AE" w:rsidP="00347ECF">
          <w:pPr>
            <w:rPr>
              <w:rFonts w:cs="Segoe UI"/>
            </w:rPr>
            <w:sectPr w:rsidR="00342676" w:rsidRPr="00F279D4">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06" w:footer="288" w:gutter="0"/>
              <w:pgNumType w:fmt="lowerRoman" w:start="1"/>
              <w:cols w:space="708"/>
              <w:titlePg/>
              <w:docGrid w:linePitch="360"/>
            </w:sectPr>
          </w:pPr>
        </w:p>
      </w:sdtContent>
    </w:sdt>
    <w:p w14:paraId="03E32BB2" w14:textId="77777777" w:rsidR="00B31491" w:rsidRPr="00110CD2" w:rsidRDefault="00B31491" w:rsidP="584FD48D">
      <w:pPr>
        <w:pStyle w:val="Heading1Numbered"/>
        <w:rPr>
          <w:lang w:val="en-GB"/>
        </w:rPr>
      </w:pPr>
      <w:bookmarkStart w:id="0" w:name="_Toc489468218"/>
      <w:bookmarkStart w:id="1" w:name="_Toc297286694"/>
      <w:bookmarkStart w:id="2" w:name="_Toc356380438"/>
      <w:r w:rsidRPr="00110CD2">
        <w:rPr>
          <w:lang w:val="en-GB"/>
        </w:rPr>
        <w:lastRenderedPageBreak/>
        <w:t>Table of Contents</w:t>
      </w:r>
      <w:bookmarkEnd w:id="0"/>
    </w:p>
    <w:bookmarkStart w:id="3" w:name="Body"/>
    <w:bookmarkEnd w:id="3"/>
    <w:p w14:paraId="02E18B20" w14:textId="77777777" w:rsidR="00E40900" w:rsidRDefault="002B429A">
      <w:pPr>
        <w:pStyle w:val="TOC1"/>
        <w:rPr>
          <w:rFonts w:asciiTheme="minorHAnsi" w:hAnsiTheme="minorHAnsi"/>
          <w:sz w:val="22"/>
        </w:rPr>
      </w:pPr>
      <w:r>
        <w:rPr>
          <w:rFonts w:cs="Arial"/>
          <w:i/>
          <w:vanish/>
          <w:lang w:val="en-GB"/>
        </w:rPr>
        <w:fldChar w:fldCharType="begin"/>
      </w:r>
      <w:r>
        <w:rPr>
          <w:rFonts w:cs="Arial"/>
          <w:i/>
          <w:vanish/>
          <w:lang w:val="en-GB"/>
        </w:rPr>
        <w:instrText xml:space="preserve"> TOC \o "1-3" \h \z \u </w:instrText>
      </w:r>
      <w:r>
        <w:rPr>
          <w:rFonts w:cs="Arial"/>
          <w:i/>
          <w:vanish/>
          <w:lang w:val="en-GB"/>
        </w:rPr>
        <w:fldChar w:fldCharType="separate"/>
      </w:r>
      <w:hyperlink w:anchor="_Toc489468218" w:history="1">
        <w:r w:rsidR="00E40900" w:rsidRPr="00EA42F3">
          <w:rPr>
            <w:rStyle w:val="Hyperlink"/>
            <w:lang w:val="en-GB"/>
          </w:rPr>
          <w:t>1</w:t>
        </w:r>
        <w:r w:rsidR="00E40900">
          <w:rPr>
            <w:rFonts w:asciiTheme="minorHAnsi" w:hAnsiTheme="minorHAnsi"/>
            <w:sz w:val="22"/>
          </w:rPr>
          <w:tab/>
        </w:r>
        <w:r w:rsidR="00E40900" w:rsidRPr="00EA42F3">
          <w:rPr>
            <w:rStyle w:val="Hyperlink"/>
            <w:lang w:val="en-GB"/>
          </w:rPr>
          <w:t>Table of Contents</w:t>
        </w:r>
        <w:r w:rsidR="00E40900">
          <w:rPr>
            <w:webHidden/>
          </w:rPr>
          <w:tab/>
        </w:r>
        <w:r w:rsidR="00E40900">
          <w:rPr>
            <w:webHidden/>
          </w:rPr>
          <w:fldChar w:fldCharType="begin"/>
        </w:r>
        <w:r w:rsidR="00E40900">
          <w:rPr>
            <w:webHidden/>
          </w:rPr>
          <w:instrText xml:space="preserve"> PAGEREF _Toc489468218 \h </w:instrText>
        </w:r>
        <w:r w:rsidR="00E40900">
          <w:rPr>
            <w:webHidden/>
          </w:rPr>
        </w:r>
        <w:r w:rsidR="00E40900">
          <w:rPr>
            <w:webHidden/>
          </w:rPr>
          <w:fldChar w:fldCharType="separate"/>
        </w:r>
        <w:r w:rsidR="00E40900">
          <w:rPr>
            <w:webHidden/>
          </w:rPr>
          <w:t>2</w:t>
        </w:r>
        <w:r w:rsidR="00E40900">
          <w:rPr>
            <w:webHidden/>
          </w:rPr>
          <w:fldChar w:fldCharType="end"/>
        </w:r>
      </w:hyperlink>
    </w:p>
    <w:p w14:paraId="21A2FF01" w14:textId="77777777" w:rsidR="00E40900" w:rsidRDefault="00D940AE">
      <w:pPr>
        <w:pStyle w:val="TOC1"/>
        <w:rPr>
          <w:rFonts w:asciiTheme="minorHAnsi" w:hAnsiTheme="minorHAnsi"/>
          <w:sz w:val="22"/>
        </w:rPr>
      </w:pPr>
      <w:hyperlink w:anchor="_Toc489468219" w:history="1">
        <w:r w:rsidR="00E40900" w:rsidRPr="00EA42F3">
          <w:rPr>
            <w:rStyle w:val="Hyperlink"/>
            <w:lang w:val="en-GB"/>
          </w:rPr>
          <w:t>2</w:t>
        </w:r>
        <w:r w:rsidR="00E40900">
          <w:rPr>
            <w:rFonts w:asciiTheme="minorHAnsi" w:hAnsiTheme="minorHAnsi"/>
            <w:sz w:val="22"/>
          </w:rPr>
          <w:tab/>
        </w:r>
        <w:r w:rsidR="00E40900" w:rsidRPr="00EA42F3">
          <w:rPr>
            <w:rStyle w:val="Hyperlink"/>
          </w:rPr>
          <w:t>Tool Introduction</w:t>
        </w:r>
        <w:r w:rsidR="00E40900">
          <w:rPr>
            <w:webHidden/>
          </w:rPr>
          <w:tab/>
        </w:r>
        <w:r w:rsidR="00E40900">
          <w:rPr>
            <w:webHidden/>
          </w:rPr>
          <w:fldChar w:fldCharType="begin"/>
        </w:r>
        <w:r w:rsidR="00E40900">
          <w:rPr>
            <w:webHidden/>
          </w:rPr>
          <w:instrText xml:space="preserve"> PAGEREF _Toc489468219 \h </w:instrText>
        </w:r>
        <w:r w:rsidR="00E40900">
          <w:rPr>
            <w:webHidden/>
          </w:rPr>
        </w:r>
        <w:r w:rsidR="00E40900">
          <w:rPr>
            <w:webHidden/>
          </w:rPr>
          <w:fldChar w:fldCharType="separate"/>
        </w:r>
        <w:r w:rsidR="00E40900">
          <w:rPr>
            <w:webHidden/>
          </w:rPr>
          <w:t>3</w:t>
        </w:r>
        <w:r w:rsidR="00E40900">
          <w:rPr>
            <w:webHidden/>
          </w:rPr>
          <w:fldChar w:fldCharType="end"/>
        </w:r>
      </w:hyperlink>
    </w:p>
    <w:p w14:paraId="051D7B92" w14:textId="77777777" w:rsidR="00E40900" w:rsidRDefault="00D940AE">
      <w:pPr>
        <w:pStyle w:val="TOC2"/>
        <w:rPr>
          <w:rFonts w:asciiTheme="minorHAnsi" w:hAnsiTheme="minorHAnsi"/>
          <w:noProof/>
          <w:sz w:val="22"/>
        </w:rPr>
      </w:pPr>
      <w:hyperlink w:anchor="_Toc489468220" w:history="1">
        <w:r w:rsidR="00E40900" w:rsidRPr="00EA42F3">
          <w:rPr>
            <w:rStyle w:val="Hyperlink"/>
            <w:noProof/>
          </w:rPr>
          <w:t>2.1</w:t>
        </w:r>
        <w:r w:rsidR="00E40900">
          <w:rPr>
            <w:rFonts w:asciiTheme="minorHAnsi" w:hAnsiTheme="minorHAnsi"/>
            <w:noProof/>
            <w:sz w:val="22"/>
          </w:rPr>
          <w:tab/>
        </w:r>
        <w:r w:rsidR="00E40900" w:rsidRPr="00EA42F3">
          <w:rPr>
            <w:rStyle w:val="Hyperlink"/>
            <w:noProof/>
          </w:rPr>
          <w:t>Prerequisites</w:t>
        </w:r>
        <w:r w:rsidR="00E40900">
          <w:rPr>
            <w:noProof/>
            <w:webHidden/>
          </w:rPr>
          <w:tab/>
        </w:r>
        <w:r w:rsidR="00E40900">
          <w:rPr>
            <w:noProof/>
            <w:webHidden/>
          </w:rPr>
          <w:fldChar w:fldCharType="begin"/>
        </w:r>
        <w:r w:rsidR="00E40900">
          <w:rPr>
            <w:noProof/>
            <w:webHidden/>
          </w:rPr>
          <w:instrText xml:space="preserve"> PAGEREF _Toc489468220 \h </w:instrText>
        </w:r>
        <w:r w:rsidR="00E40900">
          <w:rPr>
            <w:noProof/>
            <w:webHidden/>
          </w:rPr>
        </w:r>
        <w:r w:rsidR="00E40900">
          <w:rPr>
            <w:noProof/>
            <w:webHidden/>
          </w:rPr>
          <w:fldChar w:fldCharType="separate"/>
        </w:r>
        <w:r w:rsidR="00E40900">
          <w:rPr>
            <w:noProof/>
            <w:webHidden/>
          </w:rPr>
          <w:t>4</w:t>
        </w:r>
        <w:r w:rsidR="00E40900">
          <w:rPr>
            <w:noProof/>
            <w:webHidden/>
          </w:rPr>
          <w:fldChar w:fldCharType="end"/>
        </w:r>
      </w:hyperlink>
    </w:p>
    <w:p w14:paraId="571A4EFA" w14:textId="77777777" w:rsidR="00E40900" w:rsidRDefault="00D940AE">
      <w:pPr>
        <w:pStyle w:val="TOC2"/>
        <w:rPr>
          <w:rFonts w:asciiTheme="minorHAnsi" w:hAnsiTheme="minorHAnsi"/>
          <w:noProof/>
          <w:sz w:val="22"/>
        </w:rPr>
      </w:pPr>
      <w:hyperlink w:anchor="_Toc489468221" w:history="1">
        <w:r w:rsidR="00E40900" w:rsidRPr="00EA42F3">
          <w:rPr>
            <w:rStyle w:val="Hyperlink"/>
            <w:noProof/>
          </w:rPr>
          <w:t>2.2</w:t>
        </w:r>
        <w:r w:rsidR="00E40900">
          <w:rPr>
            <w:rFonts w:asciiTheme="minorHAnsi" w:hAnsiTheme="minorHAnsi"/>
            <w:noProof/>
            <w:sz w:val="22"/>
          </w:rPr>
          <w:tab/>
        </w:r>
        <w:r w:rsidR="00E40900" w:rsidRPr="00EA42F3">
          <w:rPr>
            <w:rStyle w:val="Hyperlink"/>
            <w:noProof/>
          </w:rPr>
          <w:t>How to Execute</w:t>
        </w:r>
        <w:r w:rsidR="00E40900">
          <w:rPr>
            <w:noProof/>
            <w:webHidden/>
          </w:rPr>
          <w:tab/>
        </w:r>
        <w:r w:rsidR="00E40900">
          <w:rPr>
            <w:noProof/>
            <w:webHidden/>
          </w:rPr>
          <w:fldChar w:fldCharType="begin"/>
        </w:r>
        <w:r w:rsidR="00E40900">
          <w:rPr>
            <w:noProof/>
            <w:webHidden/>
          </w:rPr>
          <w:instrText xml:space="preserve"> PAGEREF _Toc489468221 \h </w:instrText>
        </w:r>
        <w:r w:rsidR="00E40900">
          <w:rPr>
            <w:noProof/>
            <w:webHidden/>
          </w:rPr>
        </w:r>
        <w:r w:rsidR="00E40900">
          <w:rPr>
            <w:noProof/>
            <w:webHidden/>
          </w:rPr>
          <w:fldChar w:fldCharType="separate"/>
        </w:r>
        <w:r w:rsidR="00E40900">
          <w:rPr>
            <w:noProof/>
            <w:webHidden/>
          </w:rPr>
          <w:t>4</w:t>
        </w:r>
        <w:r w:rsidR="00E40900">
          <w:rPr>
            <w:noProof/>
            <w:webHidden/>
          </w:rPr>
          <w:fldChar w:fldCharType="end"/>
        </w:r>
      </w:hyperlink>
    </w:p>
    <w:p w14:paraId="2754BCD7" w14:textId="77777777" w:rsidR="00E40900" w:rsidRDefault="00D940AE">
      <w:pPr>
        <w:pStyle w:val="TOC1"/>
        <w:rPr>
          <w:rFonts w:asciiTheme="minorHAnsi" w:hAnsiTheme="minorHAnsi"/>
          <w:sz w:val="22"/>
        </w:rPr>
      </w:pPr>
      <w:hyperlink w:anchor="_Toc489468222" w:history="1">
        <w:r w:rsidR="00E40900" w:rsidRPr="00EA42F3">
          <w:rPr>
            <w:rStyle w:val="Hyperlink"/>
            <w:lang w:val="en-GB"/>
          </w:rPr>
          <w:t>3</w:t>
        </w:r>
        <w:r w:rsidR="00E40900">
          <w:rPr>
            <w:rFonts w:asciiTheme="minorHAnsi" w:hAnsiTheme="minorHAnsi"/>
            <w:sz w:val="22"/>
          </w:rPr>
          <w:tab/>
        </w:r>
        <w:r w:rsidR="00E40900" w:rsidRPr="00EA42F3">
          <w:rPr>
            <w:rStyle w:val="Hyperlink"/>
          </w:rPr>
          <w:t>Tool Navigation and Features</w:t>
        </w:r>
        <w:r w:rsidR="00E40900">
          <w:rPr>
            <w:webHidden/>
          </w:rPr>
          <w:tab/>
        </w:r>
        <w:r w:rsidR="00E40900">
          <w:rPr>
            <w:webHidden/>
          </w:rPr>
          <w:fldChar w:fldCharType="begin"/>
        </w:r>
        <w:r w:rsidR="00E40900">
          <w:rPr>
            <w:webHidden/>
          </w:rPr>
          <w:instrText xml:space="preserve"> PAGEREF _Toc489468222 \h </w:instrText>
        </w:r>
        <w:r w:rsidR="00E40900">
          <w:rPr>
            <w:webHidden/>
          </w:rPr>
        </w:r>
        <w:r w:rsidR="00E40900">
          <w:rPr>
            <w:webHidden/>
          </w:rPr>
          <w:fldChar w:fldCharType="separate"/>
        </w:r>
        <w:r w:rsidR="00E40900">
          <w:rPr>
            <w:webHidden/>
          </w:rPr>
          <w:t>5</w:t>
        </w:r>
        <w:r w:rsidR="00E40900">
          <w:rPr>
            <w:webHidden/>
          </w:rPr>
          <w:fldChar w:fldCharType="end"/>
        </w:r>
      </w:hyperlink>
    </w:p>
    <w:p w14:paraId="78DD4CC8" w14:textId="77777777" w:rsidR="00E40900" w:rsidRDefault="00D940AE">
      <w:pPr>
        <w:pStyle w:val="TOC2"/>
        <w:rPr>
          <w:rFonts w:asciiTheme="minorHAnsi" w:hAnsiTheme="minorHAnsi"/>
          <w:noProof/>
          <w:sz w:val="22"/>
        </w:rPr>
      </w:pPr>
      <w:hyperlink w:anchor="_Toc489468223" w:history="1">
        <w:r w:rsidR="00E40900" w:rsidRPr="00EA42F3">
          <w:rPr>
            <w:rStyle w:val="Hyperlink"/>
            <w:noProof/>
          </w:rPr>
          <w:t>3.1</w:t>
        </w:r>
        <w:r w:rsidR="00E40900">
          <w:rPr>
            <w:rFonts w:asciiTheme="minorHAnsi" w:hAnsiTheme="minorHAnsi"/>
            <w:noProof/>
            <w:sz w:val="22"/>
          </w:rPr>
          <w:tab/>
        </w:r>
        <w:r w:rsidR="00E40900" w:rsidRPr="00EA42F3">
          <w:rPr>
            <w:rStyle w:val="Hyperlink"/>
            <w:noProof/>
          </w:rPr>
          <w:t>Navigation and UI</w:t>
        </w:r>
        <w:r w:rsidR="00E40900">
          <w:rPr>
            <w:noProof/>
            <w:webHidden/>
          </w:rPr>
          <w:tab/>
        </w:r>
        <w:r w:rsidR="00E40900">
          <w:rPr>
            <w:noProof/>
            <w:webHidden/>
          </w:rPr>
          <w:fldChar w:fldCharType="begin"/>
        </w:r>
        <w:r w:rsidR="00E40900">
          <w:rPr>
            <w:noProof/>
            <w:webHidden/>
          </w:rPr>
          <w:instrText xml:space="preserve"> PAGEREF _Toc489468223 \h </w:instrText>
        </w:r>
        <w:r w:rsidR="00E40900">
          <w:rPr>
            <w:noProof/>
            <w:webHidden/>
          </w:rPr>
        </w:r>
        <w:r w:rsidR="00E40900">
          <w:rPr>
            <w:noProof/>
            <w:webHidden/>
          </w:rPr>
          <w:fldChar w:fldCharType="separate"/>
        </w:r>
        <w:r w:rsidR="00E40900">
          <w:rPr>
            <w:noProof/>
            <w:webHidden/>
          </w:rPr>
          <w:t>5</w:t>
        </w:r>
        <w:r w:rsidR="00E40900">
          <w:rPr>
            <w:noProof/>
            <w:webHidden/>
          </w:rPr>
          <w:fldChar w:fldCharType="end"/>
        </w:r>
      </w:hyperlink>
    </w:p>
    <w:p w14:paraId="5CD79C33" w14:textId="77777777" w:rsidR="00E40900" w:rsidRDefault="00D940AE">
      <w:pPr>
        <w:pStyle w:val="TOC2"/>
        <w:rPr>
          <w:rFonts w:asciiTheme="minorHAnsi" w:hAnsiTheme="minorHAnsi"/>
          <w:noProof/>
          <w:sz w:val="22"/>
        </w:rPr>
      </w:pPr>
      <w:hyperlink w:anchor="_Toc489468224" w:history="1">
        <w:r w:rsidR="00E40900" w:rsidRPr="00EA42F3">
          <w:rPr>
            <w:rStyle w:val="Hyperlink"/>
            <w:noProof/>
          </w:rPr>
          <w:t>3.2</w:t>
        </w:r>
        <w:r w:rsidR="00E40900">
          <w:rPr>
            <w:rFonts w:asciiTheme="minorHAnsi" w:hAnsiTheme="minorHAnsi"/>
            <w:noProof/>
            <w:sz w:val="22"/>
          </w:rPr>
          <w:tab/>
        </w:r>
        <w:r w:rsidR="00E40900" w:rsidRPr="00EA42F3">
          <w:rPr>
            <w:rStyle w:val="Hyperlink"/>
            <w:noProof/>
          </w:rPr>
          <w:t>Feature 1: Display only Connections of all JSON Files on grid</w:t>
        </w:r>
        <w:r w:rsidR="00E40900">
          <w:rPr>
            <w:noProof/>
            <w:webHidden/>
          </w:rPr>
          <w:tab/>
        </w:r>
        <w:r w:rsidR="00E40900">
          <w:rPr>
            <w:noProof/>
            <w:webHidden/>
          </w:rPr>
          <w:fldChar w:fldCharType="begin"/>
        </w:r>
        <w:r w:rsidR="00E40900">
          <w:rPr>
            <w:noProof/>
            <w:webHidden/>
          </w:rPr>
          <w:instrText xml:space="preserve"> PAGEREF _Toc489468224 \h </w:instrText>
        </w:r>
        <w:r w:rsidR="00E40900">
          <w:rPr>
            <w:noProof/>
            <w:webHidden/>
          </w:rPr>
        </w:r>
        <w:r w:rsidR="00E40900">
          <w:rPr>
            <w:noProof/>
            <w:webHidden/>
          </w:rPr>
          <w:fldChar w:fldCharType="separate"/>
        </w:r>
        <w:r w:rsidR="00E40900">
          <w:rPr>
            <w:noProof/>
            <w:webHidden/>
          </w:rPr>
          <w:t>6</w:t>
        </w:r>
        <w:r w:rsidR="00E40900">
          <w:rPr>
            <w:noProof/>
            <w:webHidden/>
          </w:rPr>
          <w:fldChar w:fldCharType="end"/>
        </w:r>
      </w:hyperlink>
    </w:p>
    <w:p w14:paraId="569040FE" w14:textId="77777777" w:rsidR="00E40900" w:rsidRDefault="00D940AE">
      <w:pPr>
        <w:pStyle w:val="TOC2"/>
        <w:rPr>
          <w:rFonts w:asciiTheme="minorHAnsi" w:hAnsiTheme="minorHAnsi"/>
          <w:noProof/>
          <w:sz w:val="22"/>
        </w:rPr>
      </w:pPr>
      <w:hyperlink w:anchor="_Toc489468225" w:history="1">
        <w:r w:rsidR="00E40900" w:rsidRPr="00EA42F3">
          <w:rPr>
            <w:rStyle w:val="Hyperlink"/>
            <w:noProof/>
          </w:rPr>
          <w:t>3.3</w:t>
        </w:r>
        <w:r w:rsidR="00E40900">
          <w:rPr>
            <w:rFonts w:asciiTheme="minorHAnsi" w:hAnsiTheme="minorHAnsi"/>
            <w:noProof/>
            <w:sz w:val="22"/>
          </w:rPr>
          <w:tab/>
        </w:r>
        <w:r w:rsidR="00E40900" w:rsidRPr="00EA42F3">
          <w:rPr>
            <w:rStyle w:val="Hyperlink"/>
            <w:noProof/>
          </w:rPr>
          <w:t>Feature 2: Display only Triggers of all JSON Files on grid</w:t>
        </w:r>
        <w:r w:rsidR="00E40900">
          <w:rPr>
            <w:noProof/>
            <w:webHidden/>
          </w:rPr>
          <w:tab/>
        </w:r>
        <w:r w:rsidR="00E40900">
          <w:rPr>
            <w:noProof/>
            <w:webHidden/>
          </w:rPr>
          <w:fldChar w:fldCharType="begin"/>
        </w:r>
        <w:r w:rsidR="00E40900">
          <w:rPr>
            <w:noProof/>
            <w:webHidden/>
          </w:rPr>
          <w:instrText xml:space="preserve"> PAGEREF _Toc489468225 \h </w:instrText>
        </w:r>
        <w:r w:rsidR="00E40900">
          <w:rPr>
            <w:noProof/>
            <w:webHidden/>
          </w:rPr>
        </w:r>
        <w:r w:rsidR="00E40900">
          <w:rPr>
            <w:noProof/>
            <w:webHidden/>
          </w:rPr>
          <w:fldChar w:fldCharType="separate"/>
        </w:r>
        <w:r w:rsidR="00E40900">
          <w:rPr>
            <w:noProof/>
            <w:webHidden/>
          </w:rPr>
          <w:t>6</w:t>
        </w:r>
        <w:r w:rsidR="00E40900">
          <w:rPr>
            <w:noProof/>
            <w:webHidden/>
          </w:rPr>
          <w:fldChar w:fldCharType="end"/>
        </w:r>
      </w:hyperlink>
    </w:p>
    <w:p w14:paraId="771A42C3" w14:textId="77777777" w:rsidR="00E40900" w:rsidRDefault="00D940AE">
      <w:pPr>
        <w:pStyle w:val="TOC2"/>
        <w:rPr>
          <w:rFonts w:asciiTheme="minorHAnsi" w:hAnsiTheme="minorHAnsi"/>
          <w:noProof/>
          <w:sz w:val="22"/>
        </w:rPr>
      </w:pPr>
      <w:hyperlink w:anchor="_Toc489468226" w:history="1">
        <w:r w:rsidR="00E40900" w:rsidRPr="00EA42F3">
          <w:rPr>
            <w:rStyle w:val="Hyperlink"/>
            <w:noProof/>
          </w:rPr>
          <w:t>3.4</w:t>
        </w:r>
        <w:r w:rsidR="00E40900">
          <w:rPr>
            <w:rFonts w:asciiTheme="minorHAnsi" w:hAnsiTheme="minorHAnsi"/>
            <w:noProof/>
            <w:sz w:val="22"/>
          </w:rPr>
          <w:tab/>
        </w:r>
        <w:r w:rsidR="00E40900" w:rsidRPr="00EA42F3">
          <w:rPr>
            <w:rStyle w:val="Hyperlink"/>
            <w:noProof/>
          </w:rPr>
          <w:t>Feature 3: Display only Triggers of all JSON Files on grid</w:t>
        </w:r>
        <w:r w:rsidR="00E40900">
          <w:rPr>
            <w:noProof/>
            <w:webHidden/>
          </w:rPr>
          <w:tab/>
        </w:r>
        <w:r w:rsidR="00E40900">
          <w:rPr>
            <w:noProof/>
            <w:webHidden/>
          </w:rPr>
          <w:fldChar w:fldCharType="begin"/>
        </w:r>
        <w:r w:rsidR="00E40900">
          <w:rPr>
            <w:noProof/>
            <w:webHidden/>
          </w:rPr>
          <w:instrText xml:space="preserve"> PAGEREF _Toc489468226 \h </w:instrText>
        </w:r>
        <w:r w:rsidR="00E40900">
          <w:rPr>
            <w:noProof/>
            <w:webHidden/>
          </w:rPr>
        </w:r>
        <w:r w:rsidR="00E40900">
          <w:rPr>
            <w:noProof/>
            <w:webHidden/>
          </w:rPr>
          <w:fldChar w:fldCharType="separate"/>
        </w:r>
        <w:r w:rsidR="00E40900">
          <w:rPr>
            <w:noProof/>
            <w:webHidden/>
          </w:rPr>
          <w:t>7</w:t>
        </w:r>
        <w:r w:rsidR="00E40900">
          <w:rPr>
            <w:noProof/>
            <w:webHidden/>
          </w:rPr>
          <w:fldChar w:fldCharType="end"/>
        </w:r>
      </w:hyperlink>
    </w:p>
    <w:p w14:paraId="458021A9" w14:textId="77777777" w:rsidR="00E40900" w:rsidRDefault="00D940AE">
      <w:pPr>
        <w:pStyle w:val="TOC2"/>
        <w:rPr>
          <w:rFonts w:asciiTheme="minorHAnsi" w:hAnsiTheme="minorHAnsi"/>
          <w:noProof/>
          <w:sz w:val="22"/>
        </w:rPr>
      </w:pPr>
      <w:hyperlink w:anchor="_Toc489468227" w:history="1">
        <w:r w:rsidR="00E40900" w:rsidRPr="00EA42F3">
          <w:rPr>
            <w:rStyle w:val="Hyperlink"/>
            <w:noProof/>
          </w:rPr>
          <w:t>3.5</w:t>
        </w:r>
        <w:r w:rsidR="00E40900">
          <w:rPr>
            <w:rFonts w:asciiTheme="minorHAnsi" w:hAnsiTheme="minorHAnsi"/>
            <w:noProof/>
            <w:sz w:val="22"/>
          </w:rPr>
          <w:tab/>
        </w:r>
        <w:r w:rsidR="00E40900" w:rsidRPr="00EA42F3">
          <w:rPr>
            <w:rStyle w:val="Hyperlink"/>
            <w:noProof/>
          </w:rPr>
          <w:t>Feature 4: Get Filenames of All JSON files in the folder</w:t>
        </w:r>
        <w:r w:rsidR="00E40900">
          <w:rPr>
            <w:noProof/>
            <w:webHidden/>
          </w:rPr>
          <w:tab/>
        </w:r>
        <w:r w:rsidR="00E40900">
          <w:rPr>
            <w:noProof/>
            <w:webHidden/>
          </w:rPr>
          <w:fldChar w:fldCharType="begin"/>
        </w:r>
        <w:r w:rsidR="00E40900">
          <w:rPr>
            <w:noProof/>
            <w:webHidden/>
          </w:rPr>
          <w:instrText xml:space="preserve"> PAGEREF _Toc489468227 \h </w:instrText>
        </w:r>
        <w:r w:rsidR="00E40900">
          <w:rPr>
            <w:noProof/>
            <w:webHidden/>
          </w:rPr>
        </w:r>
        <w:r w:rsidR="00E40900">
          <w:rPr>
            <w:noProof/>
            <w:webHidden/>
          </w:rPr>
          <w:fldChar w:fldCharType="separate"/>
        </w:r>
        <w:r w:rsidR="00E40900">
          <w:rPr>
            <w:noProof/>
            <w:webHidden/>
          </w:rPr>
          <w:t>8</w:t>
        </w:r>
        <w:r w:rsidR="00E40900">
          <w:rPr>
            <w:noProof/>
            <w:webHidden/>
          </w:rPr>
          <w:fldChar w:fldCharType="end"/>
        </w:r>
      </w:hyperlink>
    </w:p>
    <w:p w14:paraId="5F981CBF" w14:textId="77777777" w:rsidR="00E40900" w:rsidRDefault="00D940AE">
      <w:pPr>
        <w:pStyle w:val="TOC2"/>
        <w:rPr>
          <w:rFonts w:asciiTheme="minorHAnsi" w:hAnsiTheme="minorHAnsi"/>
          <w:noProof/>
          <w:sz w:val="22"/>
        </w:rPr>
      </w:pPr>
      <w:hyperlink w:anchor="_Toc489468228" w:history="1">
        <w:r w:rsidR="00E40900" w:rsidRPr="00EA42F3">
          <w:rPr>
            <w:rStyle w:val="Hyperlink"/>
            <w:noProof/>
          </w:rPr>
          <w:t>3.6</w:t>
        </w:r>
        <w:r w:rsidR="00E40900">
          <w:rPr>
            <w:rFonts w:asciiTheme="minorHAnsi" w:hAnsiTheme="minorHAnsi"/>
            <w:noProof/>
            <w:sz w:val="22"/>
          </w:rPr>
          <w:tab/>
        </w:r>
        <w:r w:rsidR="00E40900" w:rsidRPr="00EA42F3">
          <w:rPr>
            <w:rStyle w:val="Hyperlink"/>
            <w:noProof/>
          </w:rPr>
          <w:t>Feature 5: Find Duplicate templates</w:t>
        </w:r>
        <w:r w:rsidR="00E40900">
          <w:rPr>
            <w:noProof/>
            <w:webHidden/>
          </w:rPr>
          <w:tab/>
        </w:r>
        <w:r w:rsidR="00E40900">
          <w:rPr>
            <w:noProof/>
            <w:webHidden/>
          </w:rPr>
          <w:fldChar w:fldCharType="begin"/>
        </w:r>
        <w:r w:rsidR="00E40900">
          <w:rPr>
            <w:noProof/>
            <w:webHidden/>
          </w:rPr>
          <w:instrText xml:space="preserve"> PAGEREF _Toc489468228 \h </w:instrText>
        </w:r>
        <w:r w:rsidR="00E40900">
          <w:rPr>
            <w:noProof/>
            <w:webHidden/>
          </w:rPr>
        </w:r>
        <w:r w:rsidR="00E40900">
          <w:rPr>
            <w:noProof/>
            <w:webHidden/>
          </w:rPr>
          <w:fldChar w:fldCharType="separate"/>
        </w:r>
        <w:r w:rsidR="00E40900">
          <w:rPr>
            <w:noProof/>
            <w:webHidden/>
          </w:rPr>
          <w:t>8</w:t>
        </w:r>
        <w:r w:rsidR="00E40900">
          <w:rPr>
            <w:noProof/>
            <w:webHidden/>
          </w:rPr>
          <w:fldChar w:fldCharType="end"/>
        </w:r>
      </w:hyperlink>
    </w:p>
    <w:p w14:paraId="6993A8BF" w14:textId="77777777" w:rsidR="00E40900" w:rsidRDefault="00D940AE">
      <w:pPr>
        <w:pStyle w:val="TOC1"/>
        <w:rPr>
          <w:rFonts w:asciiTheme="minorHAnsi" w:hAnsiTheme="minorHAnsi"/>
          <w:sz w:val="22"/>
        </w:rPr>
      </w:pPr>
      <w:hyperlink w:anchor="_Toc489468229" w:history="1">
        <w:r w:rsidR="00E40900" w:rsidRPr="00EA42F3">
          <w:rPr>
            <w:rStyle w:val="Hyperlink"/>
          </w:rPr>
          <w:t>4</w:t>
        </w:r>
        <w:r w:rsidR="00E40900">
          <w:rPr>
            <w:rFonts w:asciiTheme="minorHAnsi" w:hAnsiTheme="minorHAnsi"/>
            <w:sz w:val="22"/>
          </w:rPr>
          <w:tab/>
        </w:r>
        <w:r w:rsidR="00E40900" w:rsidRPr="00EA42F3">
          <w:rPr>
            <w:rStyle w:val="Hyperlink"/>
          </w:rPr>
          <w:t>TODOs/Enhancements for Next Version</w:t>
        </w:r>
        <w:r w:rsidR="00E40900">
          <w:rPr>
            <w:webHidden/>
          </w:rPr>
          <w:tab/>
        </w:r>
        <w:r w:rsidR="00E40900">
          <w:rPr>
            <w:webHidden/>
          </w:rPr>
          <w:fldChar w:fldCharType="begin"/>
        </w:r>
        <w:r w:rsidR="00E40900">
          <w:rPr>
            <w:webHidden/>
          </w:rPr>
          <w:instrText xml:space="preserve"> PAGEREF _Toc489468229 \h </w:instrText>
        </w:r>
        <w:r w:rsidR="00E40900">
          <w:rPr>
            <w:webHidden/>
          </w:rPr>
        </w:r>
        <w:r w:rsidR="00E40900">
          <w:rPr>
            <w:webHidden/>
          </w:rPr>
          <w:fldChar w:fldCharType="separate"/>
        </w:r>
        <w:r w:rsidR="00E40900">
          <w:rPr>
            <w:webHidden/>
          </w:rPr>
          <w:t>11</w:t>
        </w:r>
        <w:r w:rsidR="00E40900">
          <w:rPr>
            <w:webHidden/>
          </w:rPr>
          <w:fldChar w:fldCharType="end"/>
        </w:r>
      </w:hyperlink>
    </w:p>
    <w:p w14:paraId="6619A751" w14:textId="22E5D6BB" w:rsidR="00B31491" w:rsidRPr="00F717B7" w:rsidRDefault="002B429A" w:rsidP="00110CD2">
      <w:pPr>
        <w:pStyle w:val="TOC1"/>
        <w:rPr>
          <w:lang w:val="en-GB"/>
        </w:rPr>
      </w:pPr>
      <w:r>
        <w:rPr>
          <w:rFonts w:cs="Arial"/>
          <w:i/>
          <w:vanish/>
          <w:lang w:val="en-GB"/>
        </w:rPr>
        <w:fldChar w:fldCharType="end"/>
      </w:r>
    </w:p>
    <w:p w14:paraId="1F34E705" w14:textId="77777777" w:rsidR="006B3E83" w:rsidRDefault="006B3E83">
      <w:pPr>
        <w:spacing w:before="0" w:after="200"/>
        <w:rPr>
          <w:rFonts w:eastAsiaTheme="minorHAnsi"/>
          <w:b/>
          <w:color w:val="4F81BD" w:themeColor="accent1"/>
          <w:spacing w:val="10"/>
          <w:sz w:val="32"/>
          <w:szCs w:val="48"/>
        </w:rPr>
      </w:pPr>
      <w:r>
        <w:br w:type="page"/>
      </w:r>
    </w:p>
    <w:p w14:paraId="3BF9DDC2" w14:textId="4CB036D8" w:rsidR="003C03AF" w:rsidRPr="008811D5" w:rsidRDefault="008811D5" w:rsidP="003A7688">
      <w:pPr>
        <w:pStyle w:val="Heading1Numbered"/>
        <w:rPr>
          <w:lang w:val="en-GB"/>
        </w:rPr>
      </w:pPr>
      <w:bookmarkStart w:id="4" w:name="_Toc489468219"/>
      <w:r>
        <w:lastRenderedPageBreak/>
        <w:t xml:space="preserve">Tool </w:t>
      </w:r>
      <w:r w:rsidR="00B31491" w:rsidRPr="0069367A">
        <w:t>Introduction</w:t>
      </w:r>
      <w:bookmarkStart w:id="5" w:name="_Toc182980949"/>
      <w:bookmarkStart w:id="6" w:name="_Toc182980948"/>
      <w:bookmarkStart w:id="7" w:name="_Toc182980950"/>
      <w:bookmarkStart w:id="8" w:name="_Toc356245116"/>
      <w:bookmarkEnd w:id="4"/>
    </w:p>
    <w:p w14:paraId="4A2664A0" w14:textId="77777777" w:rsidR="006B3E83" w:rsidRDefault="584FD48D" w:rsidP="006B3E83">
      <w:pPr>
        <w:rPr>
          <w:rFonts w:eastAsia="Times New Roman"/>
        </w:rPr>
      </w:pPr>
      <w:r w:rsidRPr="584FD48D">
        <w:rPr>
          <w:lang w:val="en-GB"/>
        </w:rPr>
        <w:t xml:space="preserve">The </w:t>
      </w:r>
      <w:r w:rsidR="008811D5">
        <w:rPr>
          <w:lang w:val="en-GB"/>
        </w:rPr>
        <w:t xml:space="preserve">Templates Duplicate Identification tool was developed to identify the duplicates among the template files specified in the template folder. </w:t>
      </w:r>
      <w:r w:rsidR="008811D5">
        <w:rPr>
          <w:rFonts w:eastAsia="Times New Roman"/>
        </w:rPr>
        <w:t xml:space="preserve">The tool requires the path of the folder containing the templates. Once you click on Connections button it picks up all the templates in the specified folder and lists them along with the tags of Connections, Trigger connected, Trigger and Actions from the file templates. </w:t>
      </w:r>
    </w:p>
    <w:p w14:paraId="5480C615" w14:textId="11E6D3DC" w:rsidR="006B3E83" w:rsidRDefault="006B3E83" w:rsidP="006B3E83">
      <w:pPr>
        <w:rPr>
          <w:rFonts w:eastAsia="Times New Roman"/>
        </w:rPr>
      </w:pPr>
      <w:r>
        <w:rPr>
          <w:noProof/>
        </w:rPr>
        <w:drawing>
          <wp:inline distT="0" distB="0" distL="0" distR="0" wp14:anchorId="247E79C0" wp14:editId="0D442996">
            <wp:extent cx="5943600" cy="2334016"/>
            <wp:effectExtent l="0" t="0" r="0" b="9525"/>
            <wp:docPr id="21" name="Picture 21" descr="cid:image001.jpg@01D2F69C.87C1E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F69C.87C1ECD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2334016"/>
                    </a:xfrm>
                    <a:prstGeom prst="rect">
                      <a:avLst/>
                    </a:prstGeom>
                    <a:noFill/>
                    <a:ln>
                      <a:noFill/>
                    </a:ln>
                  </pic:spPr>
                </pic:pic>
              </a:graphicData>
            </a:graphic>
          </wp:inline>
        </w:drawing>
      </w:r>
    </w:p>
    <w:p w14:paraId="1A55E67C" w14:textId="77777777" w:rsidR="006B3E83" w:rsidRDefault="008811D5" w:rsidP="006B3E83">
      <w:pPr>
        <w:rPr>
          <w:rFonts w:eastAsia="Times New Roman"/>
        </w:rPr>
      </w:pPr>
      <w:r>
        <w:rPr>
          <w:rFonts w:eastAsia="Times New Roman"/>
        </w:rPr>
        <w:t xml:space="preserve">We can select from the grid and copy the details into excel worksheet or we also have a utility to export this to excel. Sort the data in Excel by Connections, Triggerconnected, Trigger and Actions in the same sequence to get the duplicates. </w:t>
      </w:r>
    </w:p>
    <w:p w14:paraId="4CA441E5" w14:textId="02B3CE03" w:rsidR="006B3E83" w:rsidRDefault="006B3E83" w:rsidP="006B3E83">
      <w:pPr>
        <w:rPr>
          <w:rFonts w:eastAsia="Times New Roman"/>
        </w:rPr>
      </w:pPr>
      <w:r>
        <w:rPr>
          <w:noProof/>
        </w:rPr>
        <w:drawing>
          <wp:inline distT="0" distB="0" distL="0" distR="0" wp14:anchorId="2B820CBB" wp14:editId="00B9A2AE">
            <wp:extent cx="5943600" cy="506619"/>
            <wp:effectExtent l="0" t="0" r="0" b="8255"/>
            <wp:docPr id="22" name="Picture 22" descr="cid:image002.jpg@01D2F69C.87C1E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2F69C.87C1ECD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943600" cy="506619"/>
                    </a:xfrm>
                    <a:prstGeom prst="rect">
                      <a:avLst/>
                    </a:prstGeom>
                    <a:noFill/>
                    <a:ln>
                      <a:noFill/>
                    </a:ln>
                  </pic:spPr>
                </pic:pic>
              </a:graphicData>
            </a:graphic>
          </wp:inline>
        </w:drawing>
      </w:r>
    </w:p>
    <w:p w14:paraId="2DC59531" w14:textId="6C77D7F2" w:rsidR="006B3E83" w:rsidRDefault="008811D5" w:rsidP="006B3E83">
      <w:pPr>
        <w:rPr>
          <w:rFonts w:eastAsia="Times New Roman"/>
        </w:rPr>
      </w:pPr>
      <w:r>
        <w:rPr>
          <w:rFonts w:eastAsia="Times New Roman"/>
        </w:rPr>
        <w:t>There is another feature built within this tool to compare file contents w.r.t how much % of content match is found. All the file contents where % of content match is more than 85% can be eliminated as duplicates</w:t>
      </w:r>
      <w:bookmarkEnd w:id="5"/>
      <w:bookmarkEnd w:id="6"/>
      <w:bookmarkEnd w:id="7"/>
      <w:bookmarkEnd w:id="8"/>
    </w:p>
    <w:p w14:paraId="6AEFAEBB" w14:textId="6C960B4B" w:rsidR="006B3E83" w:rsidRDefault="00B142E4" w:rsidP="006B3E83">
      <w:pPr>
        <w:rPr>
          <w:rFonts w:eastAsia="Times New Roman"/>
        </w:rPr>
      </w:pPr>
      <w:r>
        <w:rPr>
          <w:noProof/>
        </w:rPr>
        <w:lastRenderedPageBreak/>
        <w:drawing>
          <wp:inline distT="0" distB="0" distL="0" distR="0" wp14:anchorId="533C2538" wp14:editId="6EC5B659">
            <wp:extent cx="5943600" cy="31305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stretch>
                      <a:fillRect/>
                    </a:stretch>
                  </pic:blipFill>
                  <pic:spPr>
                    <a:xfrm>
                      <a:off x="0" y="0"/>
                      <a:ext cx="5943600" cy="3130550"/>
                    </a:xfrm>
                    <a:prstGeom prst="rect">
                      <a:avLst/>
                    </a:prstGeom>
                  </pic:spPr>
                </pic:pic>
              </a:graphicData>
            </a:graphic>
          </wp:inline>
        </w:drawing>
      </w:r>
    </w:p>
    <w:p w14:paraId="7056A18B" w14:textId="1456DC20" w:rsidR="006B3E83" w:rsidRDefault="006B3E83" w:rsidP="006B3E83">
      <w:pPr>
        <w:pStyle w:val="Heading2Numbered"/>
      </w:pPr>
      <w:bookmarkStart w:id="9" w:name="_Toc489468220"/>
      <w:r>
        <w:t>Prerequisites</w:t>
      </w:r>
      <w:bookmarkEnd w:id="9"/>
    </w:p>
    <w:p w14:paraId="1A7D00D0" w14:textId="2A77BFCD" w:rsidR="006B3E83" w:rsidRDefault="006B3E83" w:rsidP="006B3E83">
      <w:pPr>
        <w:rPr>
          <w:lang w:val="en-GB"/>
        </w:rPr>
      </w:pPr>
      <w:r>
        <w:rPr>
          <w:lang w:val="en-GB"/>
        </w:rPr>
        <w:t>Tool is developed using Visual Studio</w:t>
      </w:r>
    </w:p>
    <w:p w14:paraId="3CB3244B" w14:textId="77777777" w:rsidR="006B3E83" w:rsidRPr="006B3E83" w:rsidRDefault="006B3E83" w:rsidP="006B3E83">
      <w:pPr>
        <w:rPr>
          <w:lang w:val="en-GB"/>
        </w:rPr>
      </w:pPr>
      <w:r>
        <w:rPr>
          <w:lang w:val="en-GB"/>
        </w:rPr>
        <w:t xml:space="preserve">Prerequisites: </w:t>
      </w:r>
      <w:r w:rsidRPr="006B3E83">
        <w:rPr>
          <w:lang w:val="en-GB"/>
        </w:rPr>
        <w:t>Newtonsoft.Json &amp; Newtonsoft.Json.Linq</w:t>
      </w:r>
    </w:p>
    <w:p w14:paraId="3F842D69" w14:textId="77777777" w:rsidR="006B3E83" w:rsidRDefault="006B3E83" w:rsidP="006B3E83">
      <w:pPr>
        <w:rPr>
          <w:rFonts w:ascii="Consolas" w:hAnsi="Consolas" w:cs="Consolas"/>
          <w:color w:val="000000"/>
          <w:sz w:val="19"/>
          <w:szCs w:val="19"/>
        </w:rPr>
      </w:pPr>
      <w:r>
        <w:rPr>
          <w:rFonts w:cs="Segoe UI"/>
          <w:color w:val="333333"/>
          <w:szCs w:val="20"/>
          <w:shd w:val="clear" w:color="auto" w:fill="FFFFFF"/>
        </w:rPr>
        <w:t>To install Json.NET, run the following command in the </w:t>
      </w:r>
      <w:hyperlink r:id="rId24" w:history="1">
        <w:r>
          <w:rPr>
            <w:rStyle w:val="Hyperlink"/>
            <w:color w:val="0071BC"/>
            <w:sz w:val="20"/>
            <w:szCs w:val="20"/>
            <w:shd w:val="clear" w:color="auto" w:fill="FFFFFF"/>
          </w:rPr>
          <w:t>Package Manager Console</w:t>
        </w:r>
      </w:hyperlink>
    </w:p>
    <w:p w14:paraId="4CCED8A8" w14:textId="77777777" w:rsidR="006B3E83" w:rsidRDefault="006B3E83" w:rsidP="006B3E83">
      <w:pPr>
        <w:rPr>
          <w:b/>
          <w:lang w:val="en-GB"/>
        </w:rPr>
      </w:pPr>
      <w:r w:rsidRPr="006B3E83">
        <w:rPr>
          <w:b/>
          <w:lang w:val="en-GB"/>
        </w:rPr>
        <w:t>Install-Package Newtonsoft.Json</w:t>
      </w:r>
    </w:p>
    <w:p w14:paraId="0C32276C" w14:textId="77777777" w:rsidR="006B3E83" w:rsidRDefault="006B3E83" w:rsidP="006B3E83">
      <w:pPr>
        <w:rPr>
          <w:b/>
          <w:lang w:val="en-GB"/>
        </w:rPr>
      </w:pPr>
    </w:p>
    <w:p w14:paraId="7B1F1F3D" w14:textId="73FE7286" w:rsidR="006B3E83" w:rsidRPr="006B3E83" w:rsidRDefault="006B3E83" w:rsidP="006B3E83">
      <w:pPr>
        <w:pStyle w:val="Heading2Numbered"/>
      </w:pPr>
      <w:bookmarkStart w:id="10" w:name="_Toc489468221"/>
      <w:r w:rsidRPr="006B3E83">
        <w:t>How to Execute</w:t>
      </w:r>
      <w:bookmarkEnd w:id="10"/>
    </w:p>
    <w:p w14:paraId="14AE6243" w14:textId="3472B4EC" w:rsidR="006B3E83" w:rsidRPr="006B3E83" w:rsidRDefault="006B3E83" w:rsidP="006B3E83">
      <w:pPr>
        <w:rPr>
          <w:lang w:val="en-GB"/>
        </w:rPr>
      </w:pPr>
      <w:r w:rsidRPr="006B3E83">
        <w:rPr>
          <w:lang w:val="en-GB"/>
        </w:rPr>
        <w:t xml:space="preserve">Run the executable file </w:t>
      </w:r>
      <w:r w:rsidRPr="006B3E83">
        <w:rPr>
          <w:b/>
          <w:lang w:val="en-GB"/>
        </w:rPr>
        <w:t>MSFlowDuplicateLister.EXE</w:t>
      </w:r>
    </w:p>
    <w:p w14:paraId="00FC50B4" w14:textId="77777777" w:rsidR="006B3E83" w:rsidRPr="006B3E83" w:rsidRDefault="006B3E83" w:rsidP="006B3E83">
      <w:pPr>
        <w:rPr>
          <w:b/>
          <w:lang w:val="en-GB"/>
        </w:rPr>
      </w:pPr>
    </w:p>
    <w:p w14:paraId="4F05D9AA" w14:textId="2E7C1F75" w:rsidR="006B3E83" w:rsidRPr="008811D5" w:rsidRDefault="006B3E83" w:rsidP="006B3E83">
      <w:pPr>
        <w:rPr>
          <w:lang w:val="en-GB"/>
        </w:rPr>
      </w:pPr>
    </w:p>
    <w:p w14:paraId="0BB315C3" w14:textId="77777777" w:rsidR="006B3E83" w:rsidRPr="00F03098" w:rsidRDefault="006B3E83" w:rsidP="008811D5">
      <w:pPr>
        <w:rPr>
          <w:lang w:val="en-GB"/>
        </w:rPr>
      </w:pPr>
    </w:p>
    <w:bookmarkEnd w:id="1"/>
    <w:bookmarkEnd w:id="2"/>
    <w:p w14:paraId="0903537C" w14:textId="1634E103" w:rsidR="00B142E4" w:rsidRDefault="00B142E4">
      <w:pPr>
        <w:spacing w:before="0" w:after="200"/>
        <w:rPr>
          <w:rFonts w:eastAsia="Times New Roman" w:cs="Segoe UI"/>
          <w:szCs w:val="20"/>
          <w:lang w:val="en-GB"/>
        </w:rPr>
      </w:pPr>
      <w:r>
        <w:rPr>
          <w:rFonts w:cs="Segoe UI"/>
          <w:szCs w:val="20"/>
        </w:rPr>
        <w:br w:type="page"/>
      </w:r>
    </w:p>
    <w:p w14:paraId="0B35819F" w14:textId="6EEC521B" w:rsidR="00B142E4" w:rsidRPr="008811D5" w:rsidRDefault="00B142E4" w:rsidP="00B142E4">
      <w:pPr>
        <w:pStyle w:val="Heading1Numbered"/>
        <w:rPr>
          <w:lang w:val="en-GB"/>
        </w:rPr>
      </w:pPr>
      <w:bookmarkStart w:id="11" w:name="_Toc489468222"/>
      <w:r>
        <w:lastRenderedPageBreak/>
        <w:t>Tool Navigation and Features</w:t>
      </w:r>
      <w:bookmarkEnd w:id="11"/>
    </w:p>
    <w:p w14:paraId="05A8EDFC" w14:textId="6AC1B7D4" w:rsidR="00C5704C" w:rsidRDefault="00B142E4" w:rsidP="00B142E4">
      <w:pPr>
        <w:pStyle w:val="Heading2Numbered"/>
      </w:pPr>
      <w:bookmarkStart w:id="12" w:name="_Toc489468223"/>
      <w:r>
        <w:t>Navigation and UI</w:t>
      </w:r>
      <w:bookmarkEnd w:id="12"/>
    </w:p>
    <w:p w14:paraId="7B16D0C3" w14:textId="20A54291" w:rsidR="00B142E4" w:rsidRDefault="00B142E4" w:rsidP="00B142E4">
      <w:pPr>
        <w:pStyle w:val="ScenarioNumber"/>
        <w:numPr>
          <w:ilvl w:val="0"/>
          <w:numId w:val="0"/>
        </w:numPr>
        <w:rPr>
          <w:rFonts w:cs="Segoe UI"/>
          <w:szCs w:val="20"/>
        </w:rPr>
      </w:pPr>
      <w:r>
        <w:rPr>
          <w:rFonts w:cs="Segoe UI"/>
          <w:szCs w:val="20"/>
        </w:rPr>
        <w:t>UI for the tool will be as follows:</w:t>
      </w:r>
    </w:p>
    <w:p w14:paraId="3FC917DD" w14:textId="34DE9473" w:rsidR="00B142E4" w:rsidRDefault="00B142E4" w:rsidP="00B142E4">
      <w:pPr>
        <w:pStyle w:val="ScenarioNumber"/>
        <w:numPr>
          <w:ilvl w:val="0"/>
          <w:numId w:val="0"/>
        </w:numPr>
        <w:rPr>
          <w:rFonts w:cs="Segoe UI"/>
          <w:szCs w:val="20"/>
        </w:rPr>
      </w:pPr>
      <w:r>
        <w:rPr>
          <w:noProof/>
          <w:lang w:val="en-US"/>
        </w:rPr>
        <w:drawing>
          <wp:inline distT="0" distB="0" distL="0" distR="0" wp14:anchorId="59F1C649" wp14:editId="6BF39C27">
            <wp:extent cx="5641340" cy="272857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tretch>
                      <a:fillRect/>
                    </a:stretch>
                  </pic:blipFill>
                  <pic:spPr>
                    <a:xfrm>
                      <a:off x="0" y="0"/>
                      <a:ext cx="5664400" cy="2739723"/>
                    </a:xfrm>
                    <a:prstGeom prst="rect">
                      <a:avLst/>
                    </a:prstGeom>
                  </pic:spPr>
                </pic:pic>
              </a:graphicData>
            </a:graphic>
          </wp:inline>
        </w:drawing>
      </w:r>
    </w:p>
    <w:p w14:paraId="3CE8DD28" w14:textId="77777777" w:rsidR="00B142E4" w:rsidRDefault="00B142E4" w:rsidP="00B142E4">
      <w:pPr>
        <w:pStyle w:val="ScenarioNumber"/>
        <w:numPr>
          <w:ilvl w:val="0"/>
          <w:numId w:val="0"/>
        </w:numPr>
        <w:rPr>
          <w:rFonts w:cs="Segoe UI"/>
          <w:szCs w:val="20"/>
        </w:rPr>
      </w:pPr>
    </w:p>
    <w:p w14:paraId="46550EEC" w14:textId="6DC4BFEB" w:rsidR="00B142E4" w:rsidRDefault="00B142E4" w:rsidP="00B142E4">
      <w:pPr>
        <w:pStyle w:val="ScenarioNumber"/>
        <w:numPr>
          <w:ilvl w:val="0"/>
          <w:numId w:val="0"/>
        </w:numPr>
        <w:rPr>
          <w:rFonts w:cs="Segoe UI"/>
          <w:szCs w:val="20"/>
        </w:rPr>
      </w:pPr>
      <w:r>
        <w:rPr>
          <w:rFonts w:cs="Segoe UI"/>
          <w:szCs w:val="20"/>
        </w:rPr>
        <w:t>Details of each of the controls in the UI form is mentioned below</w:t>
      </w:r>
      <w:r>
        <w:rPr>
          <w:rFonts w:cs="Segoe UI"/>
          <w:noProof/>
          <w:szCs w:val="20"/>
          <w:lang w:val="en-US"/>
        </w:rPr>
        <w:drawing>
          <wp:inline distT="0" distB="0" distL="0" distR="0" wp14:anchorId="7501C233" wp14:editId="25DCD6D0">
            <wp:extent cx="5939790" cy="389191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14:paraId="7FE68C35" w14:textId="60C22DA1" w:rsidR="00B142E4" w:rsidRDefault="00B142E4" w:rsidP="00B142E4">
      <w:pPr>
        <w:pStyle w:val="Heading2Numbered"/>
      </w:pPr>
      <w:bookmarkStart w:id="13" w:name="_Toc489468224"/>
      <w:r>
        <w:lastRenderedPageBreak/>
        <w:t xml:space="preserve">Feature 1: </w:t>
      </w:r>
      <w:r w:rsidRPr="00B142E4">
        <w:t>Display only Connections of all JSON Files on grid</w:t>
      </w:r>
      <w:bookmarkEnd w:id="13"/>
      <w:r>
        <w:t xml:space="preserve"> </w:t>
      </w:r>
    </w:p>
    <w:p w14:paraId="2625A982" w14:textId="68B00271" w:rsidR="00132A9E" w:rsidRDefault="00B142E4" w:rsidP="00B142E4">
      <w:pPr>
        <w:pStyle w:val="ScenarioNumber"/>
        <w:numPr>
          <w:ilvl w:val="0"/>
          <w:numId w:val="0"/>
        </w:numPr>
        <w:rPr>
          <w:rFonts w:cs="Segoe UI"/>
          <w:szCs w:val="20"/>
        </w:rPr>
      </w:pPr>
      <w:r w:rsidRPr="00B142E4">
        <w:rPr>
          <w:rFonts w:cs="Segoe UI"/>
          <w:szCs w:val="20"/>
        </w:rPr>
        <w:t>When you click on Menu Item “Get All Connections” fetches only the Connections details of all JSON files from the provided folder path. If any template contains more than one connector then each connector was separated with “– “.</w:t>
      </w:r>
    </w:p>
    <w:p w14:paraId="0DE4A9CF" w14:textId="34551B7D" w:rsidR="00132A9E" w:rsidRDefault="00132A9E" w:rsidP="00B142E4">
      <w:pPr>
        <w:pStyle w:val="ScenarioNumber"/>
        <w:numPr>
          <w:ilvl w:val="0"/>
          <w:numId w:val="0"/>
        </w:numPr>
        <w:rPr>
          <w:rFonts w:cs="Segoe UI"/>
          <w:szCs w:val="20"/>
        </w:rPr>
      </w:pPr>
      <w:r>
        <w:rPr>
          <w:noProof/>
          <w:lang w:val="en-US"/>
        </w:rPr>
        <w:drawing>
          <wp:inline distT="0" distB="0" distL="0" distR="0" wp14:anchorId="400C56FD" wp14:editId="7992FEA2">
            <wp:extent cx="5943600" cy="31718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stretch>
                      <a:fillRect/>
                    </a:stretch>
                  </pic:blipFill>
                  <pic:spPr>
                    <a:xfrm>
                      <a:off x="0" y="0"/>
                      <a:ext cx="5943600" cy="3171825"/>
                    </a:xfrm>
                    <a:prstGeom prst="rect">
                      <a:avLst/>
                    </a:prstGeom>
                  </pic:spPr>
                </pic:pic>
              </a:graphicData>
            </a:graphic>
          </wp:inline>
        </w:drawing>
      </w:r>
    </w:p>
    <w:p w14:paraId="173F81D1" w14:textId="77777777" w:rsidR="00132A9E" w:rsidRDefault="00132A9E" w:rsidP="00B142E4">
      <w:pPr>
        <w:pStyle w:val="ScenarioNumber"/>
        <w:numPr>
          <w:ilvl w:val="0"/>
          <w:numId w:val="0"/>
        </w:numPr>
        <w:rPr>
          <w:rFonts w:cs="Segoe UI"/>
          <w:szCs w:val="20"/>
        </w:rPr>
      </w:pPr>
    </w:p>
    <w:p w14:paraId="14D0B4EE" w14:textId="68FE5391" w:rsidR="00132A9E" w:rsidRDefault="001D3FFC" w:rsidP="00B142E4">
      <w:pPr>
        <w:pStyle w:val="ScenarioNumber"/>
        <w:numPr>
          <w:ilvl w:val="0"/>
          <w:numId w:val="0"/>
        </w:numPr>
        <w:rPr>
          <w:rFonts w:cs="Segoe UI"/>
          <w:szCs w:val="20"/>
        </w:rPr>
      </w:pPr>
      <w:r>
        <w:rPr>
          <w:rFonts w:cs="Segoe UI"/>
          <w:szCs w:val="20"/>
        </w:rPr>
        <w:t>TODO:</w:t>
      </w:r>
      <w:r w:rsidR="00132A9E">
        <w:rPr>
          <w:rFonts w:cs="Segoe UI"/>
          <w:szCs w:val="20"/>
        </w:rPr>
        <w:t xml:space="preserve"> Based on the connection list, mention the appropriate connectors used in each of the template.</w:t>
      </w:r>
    </w:p>
    <w:p w14:paraId="63D8D445" w14:textId="3C74EC17" w:rsidR="00132A9E" w:rsidRDefault="00132A9E" w:rsidP="00132A9E">
      <w:pPr>
        <w:pStyle w:val="Heading2Numbered"/>
      </w:pPr>
      <w:bookmarkStart w:id="14" w:name="_Toc489468225"/>
      <w:r>
        <w:t xml:space="preserve">Feature 2: </w:t>
      </w:r>
      <w:r w:rsidRPr="00B142E4">
        <w:t xml:space="preserve">Display only </w:t>
      </w:r>
      <w:r>
        <w:t>Triggers</w:t>
      </w:r>
      <w:r w:rsidRPr="00B142E4">
        <w:t xml:space="preserve"> of all JSON Files on grid</w:t>
      </w:r>
      <w:bookmarkEnd w:id="14"/>
      <w:r>
        <w:t xml:space="preserve"> </w:t>
      </w:r>
    </w:p>
    <w:p w14:paraId="0BAC20DE" w14:textId="08641449" w:rsidR="00132A9E" w:rsidRDefault="00132A9E" w:rsidP="00132A9E">
      <w:pPr>
        <w:pStyle w:val="ScenarioNumber"/>
        <w:numPr>
          <w:ilvl w:val="0"/>
          <w:numId w:val="0"/>
        </w:numPr>
        <w:rPr>
          <w:rFonts w:cs="Segoe UI"/>
          <w:szCs w:val="20"/>
        </w:rPr>
      </w:pPr>
      <w:r w:rsidRPr="00132A9E">
        <w:rPr>
          <w:rFonts w:cs="Segoe UI"/>
          <w:szCs w:val="20"/>
        </w:rPr>
        <w:t>When you click on Menu Item “Get All Triggers” fetches only the Trigger details of all JSON files from the provided folder path.</w:t>
      </w:r>
    </w:p>
    <w:p w14:paraId="65759DD1" w14:textId="6186E5AA" w:rsidR="00132A9E" w:rsidRDefault="00132A9E" w:rsidP="00132A9E">
      <w:pPr>
        <w:pStyle w:val="ScenarioNumber"/>
        <w:numPr>
          <w:ilvl w:val="0"/>
          <w:numId w:val="0"/>
        </w:numPr>
        <w:rPr>
          <w:rFonts w:cs="Segoe UI"/>
          <w:szCs w:val="20"/>
        </w:rPr>
      </w:pPr>
      <w:r>
        <w:rPr>
          <w:noProof/>
          <w:lang w:val="en-US"/>
        </w:rPr>
        <w:lastRenderedPageBreak/>
        <w:drawing>
          <wp:inline distT="0" distB="0" distL="0" distR="0" wp14:anchorId="0F258679" wp14:editId="73A426D4">
            <wp:extent cx="5943600" cy="3157855"/>
            <wp:effectExtent l="0" t="0" r="0" b="444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943600" cy="3157855"/>
                    </a:xfrm>
                    <a:prstGeom prst="rect">
                      <a:avLst/>
                    </a:prstGeom>
                  </pic:spPr>
                </pic:pic>
              </a:graphicData>
            </a:graphic>
          </wp:inline>
        </w:drawing>
      </w:r>
    </w:p>
    <w:p w14:paraId="6C344B77" w14:textId="77777777" w:rsidR="00132A9E" w:rsidRDefault="00132A9E" w:rsidP="00132A9E">
      <w:pPr>
        <w:pStyle w:val="ScenarioNumber"/>
        <w:numPr>
          <w:ilvl w:val="0"/>
          <w:numId w:val="0"/>
        </w:numPr>
        <w:rPr>
          <w:rFonts w:cs="Segoe UI"/>
          <w:szCs w:val="20"/>
        </w:rPr>
      </w:pPr>
    </w:p>
    <w:p w14:paraId="0C10FB6F" w14:textId="2CCD63E1" w:rsidR="00132A9E" w:rsidRDefault="00132A9E" w:rsidP="00132A9E">
      <w:pPr>
        <w:pStyle w:val="Heading2Numbered"/>
      </w:pPr>
      <w:bookmarkStart w:id="15" w:name="_Toc489468226"/>
      <w:r>
        <w:t xml:space="preserve">Feature 3: </w:t>
      </w:r>
      <w:r w:rsidRPr="00B142E4">
        <w:t xml:space="preserve">Display only </w:t>
      </w:r>
      <w:r>
        <w:t>Triggers</w:t>
      </w:r>
      <w:r w:rsidRPr="00B142E4">
        <w:t xml:space="preserve"> of all JSON Files on grid</w:t>
      </w:r>
      <w:bookmarkEnd w:id="15"/>
      <w:r>
        <w:t xml:space="preserve"> </w:t>
      </w:r>
    </w:p>
    <w:p w14:paraId="722F3F7D" w14:textId="5AE64F3F" w:rsidR="00132A9E" w:rsidRDefault="00132A9E" w:rsidP="00132A9E">
      <w:pPr>
        <w:pStyle w:val="ScenarioNumber"/>
        <w:numPr>
          <w:ilvl w:val="0"/>
          <w:numId w:val="0"/>
        </w:numPr>
        <w:rPr>
          <w:rFonts w:cs="Segoe UI"/>
          <w:szCs w:val="20"/>
        </w:rPr>
      </w:pPr>
      <w:r w:rsidRPr="00132A9E">
        <w:rPr>
          <w:rFonts w:cs="Segoe UI"/>
          <w:szCs w:val="20"/>
        </w:rPr>
        <w:t xml:space="preserve">When you click on Menu Item “Get All Actions” fetches only the Actions details of all JSON files from the </w:t>
      </w:r>
      <w:r>
        <w:rPr>
          <w:rFonts w:cs="Segoe UI"/>
          <w:szCs w:val="20"/>
        </w:rPr>
        <w:t>specified</w:t>
      </w:r>
      <w:r w:rsidRPr="00132A9E">
        <w:rPr>
          <w:rFonts w:cs="Segoe UI"/>
          <w:szCs w:val="20"/>
        </w:rPr>
        <w:t xml:space="preserve"> folder path. If any template contains more than one action</w:t>
      </w:r>
      <w:r>
        <w:rPr>
          <w:rFonts w:cs="Segoe UI"/>
          <w:szCs w:val="20"/>
        </w:rPr>
        <w:t>,</w:t>
      </w:r>
      <w:r w:rsidRPr="00132A9E">
        <w:rPr>
          <w:rFonts w:cs="Segoe UI"/>
          <w:szCs w:val="20"/>
        </w:rPr>
        <w:t xml:space="preserve"> then each action </w:t>
      </w:r>
      <w:r>
        <w:rPr>
          <w:rFonts w:cs="Segoe UI"/>
          <w:szCs w:val="20"/>
        </w:rPr>
        <w:t xml:space="preserve">will be </w:t>
      </w:r>
      <w:r w:rsidRPr="00132A9E">
        <w:rPr>
          <w:rFonts w:cs="Segoe UI"/>
          <w:szCs w:val="20"/>
        </w:rPr>
        <w:t xml:space="preserve"> </w:t>
      </w:r>
      <w:r>
        <w:rPr>
          <w:rFonts w:cs="Segoe UI"/>
          <w:szCs w:val="20"/>
        </w:rPr>
        <w:t>separated with “, “.  E</w:t>
      </w:r>
      <w:r w:rsidRPr="00132A9E">
        <w:rPr>
          <w:rFonts w:cs="Segoe UI"/>
          <w:szCs w:val="20"/>
        </w:rPr>
        <w:t>xporting the file in (.CSV</w:t>
      </w:r>
      <w:r>
        <w:rPr>
          <w:rFonts w:cs="Segoe UI"/>
          <w:szCs w:val="20"/>
        </w:rPr>
        <w:t xml:space="preserve">) format, </w:t>
      </w:r>
      <w:r w:rsidRPr="00132A9E">
        <w:rPr>
          <w:rFonts w:cs="Segoe UI"/>
          <w:szCs w:val="20"/>
        </w:rPr>
        <w:t>each action will come with a separate column</w:t>
      </w:r>
      <w:r>
        <w:rPr>
          <w:rFonts w:cs="Segoe UI"/>
          <w:szCs w:val="20"/>
        </w:rPr>
        <w:t xml:space="preserve"> </w:t>
      </w:r>
    </w:p>
    <w:p w14:paraId="34C0E217" w14:textId="5AC546B2" w:rsidR="00132A9E" w:rsidRDefault="00132A9E" w:rsidP="00132A9E">
      <w:pPr>
        <w:pStyle w:val="ScenarioNumber"/>
        <w:numPr>
          <w:ilvl w:val="0"/>
          <w:numId w:val="0"/>
        </w:numPr>
        <w:rPr>
          <w:rFonts w:cs="Segoe UI"/>
          <w:szCs w:val="20"/>
        </w:rPr>
      </w:pPr>
      <w:r>
        <w:rPr>
          <w:noProof/>
          <w:lang w:val="en-US"/>
        </w:rPr>
        <w:drawing>
          <wp:inline distT="0" distB="0" distL="0" distR="0" wp14:anchorId="5D35F03B" wp14:editId="5D90DEFB">
            <wp:extent cx="5943600" cy="316738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5943600" cy="3167380"/>
                    </a:xfrm>
                    <a:prstGeom prst="rect">
                      <a:avLst/>
                    </a:prstGeom>
                  </pic:spPr>
                </pic:pic>
              </a:graphicData>
            </a:graphic>
          </wp:inline>
        </w:drawing>
      </w:r>
    </w:p>
    <w:p w14:paraId="46703714" w14:textId="77777777" w:rsidR="00132A9E" w:rsidRDefault="00132A9E" w:rsidP="00132A9E">
      <w:pPr>
        <w:pStyle w:val="ScenarioNumber"/>
        <w:numPr>
          <w:ilvl w:val="0"/>
          <w:numId w:val="0"/>
        </w:numPr>
        <w:rPr>
          <w:rFonts w:cs="Segoe UI"/>
          <w:szCs w:val="20"/>
        </w:rPr>
      </w:pPr>
    </w:p>
    <w:p w14:paraId="5506A6C9" w14:textId="6B7FD3BB" w:rsidR="00132A9E" w:rsidRDefault="00132A9E" w:rsidP="00132A9E">
      <w:pPr>
        <w:pStyle w:val="Heading2Numbered"/>
      </w:pPr>
      <w:bookmarkStart w:id="16" w:name="_Toc489468227"/>
      <w:r>
        <w:lastRenderedPageBreak/>
        <w:t>Feature 4: Get Filenames of All JSON files in the folder</w:t>
      </w:r>
      <w:bookmarkEnd w:id="16"/>
      <w:r>
        <w:t xml:space="preserve"> </w:t>
      </w:r>
    </w:p>
    <w:p w14:paraId="003038FB" w14:textId="3F32753B" w:rsidR="00132A9E" w:rsidRDefault="00132A9E" w:rsidP="00132A9E">
      <w:pPr>
        <w:pStyle w:val="ScenarioNumber"/>
        <w:numPr>
          <w:ilvl w:val="0"/>
          <w:numId w:val="0"/>
        </w:numPr>
        <w:rPr>
          <w:rFonts w:cs="Segoe UI"/>
          <w:szCs w:val="20"/>
        </w:rPr>
      </w:pPr>
      <w:r w:rsidRPr="00132A9E">
        <w:rPr>
          <w:rFonts w:cs="Segoe UI"/>
          <w:szCs w:val="20"/>
        </w:rPr>
        <w:t>When you click on Menu Item “Get All JSON Files List” fetches all the file names of all JSON files from the provided folder path.</w:t>
      </w:r>
    </w:p>
    <w:p w14:paraId="0DC81B6C" w14:textId="5E244BDD" w:rsidR="00132A9E" w:rsidRDefault="00132A9E" w:rsidP="00132A9E">
      <w:pPr>
        <w:pStyle w:val="ScenarioNumber"/>
        <w:numPr>
          <w:ilvl w:val="0"/>
          <w:numId w:val="0"/>
        </w:numPr>
        <w:rPr>
          <w:rFonts w:cs="Segoe UI"/>
          <w:szCs w:val="20"/>
        </w:rPr>
      </w:pPr>
      <w:r>
        <w:rPr>
          <w:noProof/>
          <w:lang w:val="en-US"/>
        </w:rPr>
        <w:drawing>
          <wp:inline distT="0" distB="0" distL="0" distR="0" wp14:anchorId="317F48CF" wp14:editId="48A79AC7">
            <wp:extent cx="5943600" cy="31648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stretch>
                      <a:fillRect/>
                    </a:stretch>
                  </pic:blipFill>
                  <pic:spPr>
                    <a:xfrm>
                      <a:off x="0" y="0"/>
                      <a:ext cx="5943600" cy="3164840"/>
                    </a:xfrm>
                    <a:prstGeom prst="rect">
                      <a:avLst/>
                    </a:prstGeom>
                  </pic:spPr>
                </pic:pic>
              </a:graphicData>
            </a:graphic>
          </wp:inline>
        </w:drawing>
      </w:r>
    </w:p>
    <w:p w14:paraId="69EE3703" w14:textId="77777777" w:rsidR="00132A9E" w:rsidRDefault="00132A9E" w:rsidP="00132A9E">
      <w:pPr>
        <w:pStyle w:val="ScenarioNumber"/>
        <w:numPr>
          <w:ilvl w:val="0"/>
          <w:numId w:val="0"/>
        </w:numPr>
        <w:rPr>
          <w:rFonts w:cs="Segoe UI"/>
          <w:szCs w:val="20"/>
        </w:rPr>
      </w:pPr>
    </w:p>
    <w:p w14:paraId="29B02482" w14:textId="503894BB" w:rsidR="00132A9E" w:rsidRDefault="00132A9E" w:rsidP="00132A9E">
      <w:pPr>
        <w:pStyle w:val="Heading2Numbered"/>
      </w:pPr>
      <w:bookmarkStart w:id="17" w:name="_Toc489468228"/>
      <w:r>
        <w:t xml:space="preserve">Feature 5: </w:t>
      </w:r>
      <w:r w:rsidR="001552EC">
        <w:t>Find Duplicate templates</w:t>
      </w:r>
      <w:bookmarkEnd w:id="17"/>
      <w:r>
        <w:t xml:space="preserve"> </w:t>
      </w:r>
    </w:p>
    <w:p w14:paraId="622A5B6B" w14:textId="1FFF2389" w:rsidR="00132A9E" w:rsidRDefault="001552EC" w:rsidP="00132A9E">
      <w:pPr>
        <w:pStyle w:val="ScenarioNumber"/>
        <w:numPr>
          <w:ilvl w:val="0"/>
          <w:numId w:val="0"/>
        </w:numPr>
        <w:rPr>
          <w:noProof/>
        </w:rPr>
      </w:pPr>
      <w:r w:rsidRPr="005876DD">
        <w:rPr>
          <w:rFonts w:cs="Segoe UI"/>
          <w:b/>
          <w:szCs w:val="20"/>
        </w:rPr>
        <w:t>Step</w:t>
      </w:r>
      <w:r w:rsidR="005876DD" w:rsidRPr="005876DD">
        <w:rPr>
          <w:rFonts w:cs="Segoe UI"/>
          <w:b/>
          <w:szCs w:val="20"/>
        </w:rPr>
        <w:t xml:space="preserve"> </w:t>
      </w:r>
      <w:r w:rsidRPr="005876DD">
        <w:rPr>
          <w:rFonts w:cs="Segoe UI"/>
          <w:b/>
          <w:szCs w:val="20"/>
        </w:rPr>
        <w:t>1 -</w:t>
      </w:r>
      <w:r>
        <w:rPr>
          <w:rFonts w:cs="Segoe UI"/>
          <w:szCs w:val="20"/>
        </w:rPr>
        <w:t xml:space="preserve"> </w:t>
      </w:r>
      <w:r w:rsidRPr="001552EC">
        <w:rPr>
          <w:rFonts w:cs="Segoe UI"/>
          <w:szCs w:val="20"/>
        </w:rPr>
        <w:t>When you click on Menu Item “Fetch JSON”</w:t>
      </w:r>
      <w:r>
        <w:rPr>
          <w:rFonts w:cs="Segoe UI"/>
          <w:szCs w:val="20"/>
        </w:rPr>
        <w:t xml:space="preserve"> or </w:t>
      </w:r>
      <w:r>
        <w:t>“Get All JSON Files List” from Menu Item “Details By Section”, tool</w:t>
      </w:r>
      <w:r w:rsidRPr="001552EC">
        <w:rPr>
          <w:rFonts w:cs="Segoe UI"/>
          <w:szCs w:val="20"/>
        </w:rPr>
        <w:t xml:space="preserve"> fetches all the details of all JSON files from the </w:t>
      </w:r>
      <w:r>
        <w:rPr>
          <w:rFonts w:cs="Segoe UI"/>
          <w:szCs w:val="20"/>
        </w:rPr>
        <w:t>specified</w:t>
      </w:r>
      <w:r w:rsidRPr="001552EC">
        <w:rPr>
          <w:rFonts w:cs="Segoe UI"/>
          <w:szCs w:val="20"/>
        </w:rPr>
        <w:t xml:space="preserve"> folder path</w:t>
      </w:r>
      <w:r>
        <w:rPr>
          <w:rFonts w:cs="Segoe UI"/>
          <w:szCs w:val="20"/>
        </w:rPr>
        <w:t xml:space="preserve"> into the grid</w:t>
      </w:r>
      <w:r w:rsidRPr="001552EC">
        <w:rPr>
          <w:rFonts w:cs="Segoe UI"/>
          <w:szCs w:val="20"/>
        </w:rPr>
        <w:t xml:space="preserve">. If any template contains more than one connector then each connector was separated with “– “. </w:t>
      </w:r>
      <w:r>
        <w:rPr>
          <w:rFonts w:cs="Segoe UI"/>
          <w:szCs w:val="20"/>
        </w:rPr>
        <w:t>If</w:t>
      </w:r>
      <w:r w:rsidRPr="001552EC">
        <w:rPr>
          <w:rFonts w:cs="Segoe UI"/>
          <w:szCs w:val="20"/>
        </w:rPr>
        <w:t xml:space="preserve"> any template</w:t>
      </w:r>
      <w:r>
        <w:rPr>
          <w:rFonts w:cs="Segoe UI"/>
          <w:szCs w:val="20"/>
        </w:rPr>
        <w:t xml:space="preserve"> c</w:t>
      </w:r>
      <w:r w:rsidRPr="001552EC">
        <w:rPr>
          <w:rFonts w:cs="Segoe UI"/>
          <w:szCs w:val="20"/>
        </w:rPr>
        <w:t>ontains more than one action then each action was separated with “, “and display on grid.</w:t>
      </w:r>
    </w:p>
    <w:p w14:paraId="48593EBA" w14:textId="77777777" w:rsidR="001552EC" w:rsidRDefault="001552EC" w:rsidP="00132A9E">
      <w:pPr>
        <w:pStyle w:val="ScenarioNumber"/>
        <w:numPr>
          <w:ilvl w:val="0"/>
          <w:numId w:val="0"/>
        </w:numPr>
        <w:rPr>
          <w:noProof/>
        </w:rPr>
      </w:pPr>
    </w:p>
    <w:p w14:paraId="2D463BF3" w14:textId="2B014B9A" w:rsidR="001552EC" w:rsidRDefault="001552EC" w:rsidP="00132A9E">
      <w:pPr>
        <w:pStyle w:val="ScenarioNumber"/>
        <w:numPr>
          <w:ilvl w:val="0"/>
          <w:numId w:val="0"/>
        </w:numPr>
        <w:rPr>
          <w:rFonts w:cs="Segoe UI"/>
          <w:szCs w:val="20"/>
        </w:rPr>
      </w:pPr>
    </w:p>
    <w:p w14:paraId="4887F634" w14:textId="4A90B1FC" w:rsidR="001552EC" w:rsidRDefault="001552EC" w:rsidP="00132A9E">
      <w:pPr>
        <w:pStyle w:val="ScenarioNumber"/>
        <w:numPr>
          <w:ilvl w:val="0"/>
          <w:numId w:val="0"/>
        </w:numPr>
        <w:rPr>
          <w:rFonts w:cs="Segoe UI"/>
          <w:szCs w:val="20"/>
        </w:rPr>
      </w:pPr>
      <w:r>
        <w:rPr>
          <w:noProof/>
          <w:lang w:val="en-US"/>
        </w:rPr>
        <w:lastRenderedPageBreak/>
        <w:drawing>
          <wp:inline distT="0" distB="0" distL="0" distR="0" wp14:anchorId="2C08EA8A" wp14:editId="6D1A74D7">
            <wp:extent cx="5876925" cy="3124835"/>
            <wp:effectExtent l="0" t="0" r="9525"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876925" cy="3124835"/>
                    </a:xfrm>
                    <a:prstGeom prst="rect">
                      <a:avLst/>
                    </a:prstGeom>
                  </pic:spPr>
                </pic:pic>
              </a:graphicData>
            </a:graphic>
          </wp:inline>
        </w:drawing>
      </w:r>
    </w:p>
    <w:p w14:paraId="6AC1D909" w14:textId="77777777" w:rsidR="00132A9E" w:rsidRDefault="00132A9E" w:rsidP="00132A9E">
      <w:pPr>
        <w:pStyle w:val="ScenarioNumber"/>
        <w:numPr>
          <w:ilvl w:val="0"/>
          <w:numId w:val="0"/>
        </w:numPr>
        <w:rPr>
          <w:rFonts w:cs="Segoe UI"/>
          <w:szCs w:val="20"/>
        </w:rPr>
      </w:pPr>
    </w:p>
    <w:p w14:paraId="6BBE1135" w14:textId="17C53A1D" w:rsidR="001552EC" w:rsidRPr="005876DD" w:rsidRDefault="001552EC" w:rsidP="00132A9E">
      <w:pPr>
        <w:pStyle w:val="ScenarioNumber"/>
        <w:numPr>
          <w:ilvl w:val="0"/>
          <w:numId w:val="0"/>
        </w:numPr>
        <w:rPr>
          <w:rFonts w:cs="Segoe UI"/>
          <w:b/>
          <w:szCs w:val="20"/>
        </w:rPr>
      </w:pPr>
      <w:r w:rsidRPr="005876DD">
        <w:rPr>
          <w:rFonts w:cs="Segoe UI"/>
          <w:b/>
          <w:szCs w:val="20"/>
        </w:rPr>
        <w:t>Step 2 - Export to Excel</w:t>
      </w:r>
    </w:p>
    <w:p w14:paraId="67D34165" w14:textId="7D59CAF7" w:rsidR="001552EC" w:rsidRDefault="001552EC" w:rsidP="001552EC">
      <w:r>
        <w:t>Once you get the details on a grid, click on Menu Item “Export To Excel” will prompt for the location where the file need to be saved. Content of the grid will be exported to excel in CSV format.</w:t>
      </w:r>
    </w:p>
    <w:p w14:paraId="78CC7285" w14:textId="28DDBBEA" w:rsidR="001552EC" w:rsidRDefault="001552EC" w:rsidP="001552EC">
      <w:pPr>
        <w:rPr>
          <w:rFonts w:asciiTheme="minorHAnsi" w:hAnsiTheme="minorHAnsi"/>
        </w:rPr>
      </w:pPr>
      <w:r>
        <w:rPr>
          <w:noProof/>
        </w:rPr>
        <w:drawing>
          <wp:inline distT="0" distB="0" distL="0" distR="0" wp14:anchorId="5D7EBA13" wp14:editId="03C5C368">
            <wp:extent cx="5943600" cy="316547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stretch>
                      <a:fillRect/>
                    </a:stretch>
                  </pic:blipFill>
                  <pic:spPr>
                    <a:xfrm>
                      <a:off x="0" y="0"/>
                      <a:ext cx="5943600" cy="3165475"/>
                    </a:xfrm>
                    <a:prstGeom prst="rect">
                      <a:avLst/>
                    </a:prstGeom>
                  </pic:spPr>
                </pic:pic>
              </a:graphicData>
            </a:graphic>
          </wp:inline>
        </w:drawing>
      </w:r>
    </w:p>
    <w:p w14:paraId="54E62E91" w14:textId="77777777" w:rsidR="001552EC" w:rsidRDefault="001552EC" w:rsidP="001552EC">
      <w:pPr>
        <w:rPr>
          <w:rFonts w:asciiTheme="minorHAnsi" w:hAnsiTheme="minorHAnsi"/>
        </w:rPr>
      </w:pPr>
    </w:p>
    <w:p w14:paraId="526FE20F" w14:textId="5D161BCA" w:rsidR="001552EC" w:rsidRPr="005876DD" w:rsidRDefault="001552EC" w:rsidP="001552EC">
      <w:pPr>
        <w:rPr>
          <w:rFonts w:eastAsia="Times New Roman"/>
          <w:b/>
        </w:rPr>
      </w:pPr>
      <w:r w:rsidRPr="005876DD">
        <w:rPr>
          <w:rFonts w:eastAsia="Times New Roman"/>
          <w:b/>
        </w:rPr>
        <w:t>Manual comparison in Excel</w:t>
      </w:r>
    </w:p>
    <w:p w14:paraId="707B2ECB" w14:textId="3C4A7E56" w:rsidR="001552EC" w:rsidRDefault="001552EC" w:rsidP="001552EC">
      <w:pPr>
        <w:rPr>
          <w:rFonts w:eastAsia="Times New Roman"/>
        </w:rPr>
      </w:pPr>
      <w:r>
        <w:rPr>
          <w:rFonts w:eastAsia="Times New Roman"/>
        </w:rPr>
        <w:t>We can sort the data in Excel by Connections, Trigger</w:t>
      </w:r>
      <w:r w:rsidR="001D3FFC">
        <w:rPr>
          <w:rFonts w:eastAsia="Times New Roman"/>
        </w:rPr>
        <w:t>C</w:t>
      </w:r>
      <w:r>
        <w:rPr>
          <w:rFonts w:eastAsia="Times New Roman"/>
        </w:rPr>
        <w:t xml:space="preserve">onnected, Trigger and Actions in the same sequence. </w:t>
      </w:r>
      <w:r w:rsidRPr="001552EC">
        <w:rPr>
          <w:rFonts w:eastAsia="Times New Roman"/>
        </w:rPr>
        <w:t xml:space="preserve">As an illustration, below table is a snapshot of part of the result after we have sorted the data. </w:t>
      </w:r>
      <w:r w:rsidRPr="001552EC">
        <w:rPr>
          <w:rFonts w:eastAsia="Times New Roman"/>
        </w:rPr>
        <w:lastRenderedPageBreak/>
        <w:t>In this scenario, 3rd row, 4th row and 5th row belong to same connection with same trigger and action. Hence we identified these as duplicates.</w:t>
      </w:r>
    </w:p>
    <w:p w14:paraId="60ABBD02" w14:textId="0BDF4617" w:rsidR="001552EC" w:rsidRDefault="001552EC" w:rsidP="001552EC">
      <w:pPr>
        <w:rPr>
          <w:rFonts w:asciiTheme="minorHAnsi" w:hAnsiTheme="minorHAnsi"/>
        </w:rPr>
      </w:pPr>
      <w:r>
        <w:rPr>
          <w:noProof/>
        </w:rPr>
        <w:drawing>
          <wp:inline distT="0" distB="0" distL="0" distR="0" wp14:anchorId="39C1C091" wp14:editId="6D792F3D">
            <wp:extent cx="5943600" cy="505745"/>
            <wp:effectExtent l="0" t="0" r="0" b="8890"/>
            <wp:docPr id="57" name="Picture 57" descr="cid:image002.jpg@01D2F69C.87C1E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2F69C.87C1ECD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943600" cy="505745"/>
                    </a:xfrm>
                    <a:prstGeom prst="rect">
                      <a:avLst/>
                    </a:prstGeom>
                    <a:noFill/>
                    <a:ln>
                      <a:noFill/>
                    </a:ln>
                  </pic:spPr>
                </pic:pic>
              </a:graphicData>
            </a:graphic>
          </wp:inline>
        </w:drawing>
      </w:r>
    </w:p>
    <w:p w14:paraId="3434EC20" w14:textId="77777777" w:rsidR="001552EC" w:rsidRDefault="001552EC" w:rsidP="001552EC">
      <w:pPr>
        <w:rPr>
          <w:rFonts w:asciiTheme="minorHAnsi" w:hAnsiTheme="minorHAnsi"/>
        </w:rPr>
      </w:pPr>
    </w:p>
    <w:p w14:paraId="0D6F0BC6" w14:textId="585A44D1" w:rsidR="001552EC" w:rsidRPr="005876DD" w:rsidRDefault="001552EC" w:rsidP="001552EC">
      <w:pPr>
        <w:rPr>
          <w:rFonts w:eastAsia="Times New Roman"/>
          <w:b/>
        </w:rPr>
      </w:pPr>
      <w:r w:rsidRPr="005876DD">
        <w:rPr>
          <w:rFonts w:eastAsia="Times New Roman"/>
          <w:b/>
        </w:rPr>
        <w:t>Step 4- Compare J</w:t>
      </w:r>
      <w:r w:rsidR="001D3FFC">
        <w:rPr>
          <w:rFonts w:eastAsia="Times New Roman"/>
          <w:b/>
        </w:rPr>
        <w:t>SON</w:t>
      </w:r>
      <w:bookmarkStart w:id="18" w:name="_GoBack"/>
      <w:bookmarkEnd w:id="18"/>
      <w:r w:rsidRPr="005876DD">
        <w:rPr>
          <w:rFonts w:eastAsia="Times New Roman"/>
          <w:b/>
        </w:rPr>
        <w:t xml:space="preserve"> files to get the % of content match</w:t>
      </w:r>
    </w:p>
    <w:p w14:paraId="1F0A0E64" w14:textId="2BB6ABB2" w:rsidR="001552EC" w:rsidRPr="005876DD" w:rsidRDefault="001552EC" w:rsidP="001552EC">
      <w:pPr>
        <w:rPr>
          <w:rFonts w:eastAsia="Times New Roman"/>
        </w:rPr>
      </w:pPr>
      <w:r w:rsidRPr="005876DD">
        <w:rPr>
          <w:rFonts w:eastAsia="Times New Roman"/>
        </w:rPr>
        <w:t xml:space="preserve">Click on Menu Item “Compare JSON”, opens below window. </w:t>
      </w:r>
    </w:p>
    <w:p w14:paraId="78237448" w14:textId="76DDC19D" w:rsidR="001552EC" w:rsidRPr="005876DD" w:rsidRDefault="005876DD" w:rsidP="001552EC">
      <w:pPr>
        <w:rPr>
          <w:rFonts w:eastAsia="Times New Roman"/>
        </w:rPr>
      </w:pPr>
      <w:r w:rsidRPr="005876DD">
        <w:rPr>
          <w:rFonts w:eastAsia="Times New Roman"/>
        </w:rPr>
        <w:t>Provide JSON file path and folder path where the files should compare with and click Menu item “Compare JSON File” which gives below results.</w:t>
      </w:r>
    </w:p>
    <w:p w14:paraId="1BDE98BA" w14:textId="7C6BCA3D" w:rsidR="001552EC" w:rsidRDefault="005876DD" w:rsidP="00132A9E">
      <w:pPr>
        <w:pStyle w:val="ScenarioNumber"/>
        <w:numPr>
          <w:ilvl w:val="0"/>
          <w:numId w:val="0"/>
        </w:numPr>
        <w:rPr>
          <w:rFonts w:cs="Segoe UI"/>
          <w:szCs w:val="20"/>
        </w:rPr>
      </w:pPr>
      <w:r>
        <w:rPr>
          <w:noProof/>
          <w:lang w:val="en-US"/>
        </w:rPr>
        <w:drawing>
          <wp:inline distT="0" distB="0" distL="0" distR="0" wp14:anchorId="4E3A762D" wp14:editId="27E20433">
            <wp:extent cx="5943600" cy="3153410"/>
            <wp:effectExtent l="0" t="0" r="0" b="889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stretch>
                      <a:fillRect/>
                    </a:stretch>
                  </pic:blipFill>
                  <pic:spPr>
                    <a:xfrm>
                      <a:off x="0" y="0"/>
                      <a:ext cx="5943600" cy="3153410"/>
                    </a:xfrm>
                    <a:prstGeom prst="rect">
                      <a:avLst/>
                    </a:prstGeom>
                  </pic:spPr>
                </pic:pic>
              </a:graphicData>
            </a:graphic>
          </wp:inline>
        </w:drawing>
      </w:r>
    </w:p>
    <w:p w14:paraId="24C7E88E" w14:textId="77777777" w:rsidR="005876DD" w:rsidRDefault="005876DD" w:rsidP="00132A9E">
      <w:pPr>
        <w:pStyle w:val="ScenarioNumber"/>
        <w:numPr>
          <w:ilvl w:val="0"/>
          <w:numId w:val="0"/>
        </w:numPr>
        <w:rPr>
          <w:rFonts w:cs="Segoe UI"/>
          <w:szCs w:val="20"/>
        </w:rPr>
      </w:pPr>
    </w:p>
    <w:p w14:paraId="243142C4" w14:textId="0086CA1B" w:rsidR="005876DD" w:rsidRDefault="005876DD" w:rsidP="00132A9E">
      <w:pPr>
        <w:pStyle w:val="ScenarioNumber"/>
        <w:numPr>
          <w:ilvl w:val="0"/>
          <w:numId w:val="0"/>
        </w:numPr>
        <w:rPr>
          <w:rFonts w:cs="Segoe UI"/>
          <w:szCs w:val="20"/>
        </w:rPr>
      </w:pPr>
      <w:r w:rsidRPr="005876DD">
        <w:rPr>
          <w:rFonts w:cs="Segoe UI"/>
          <w:szCs w:val="20"/>
        </w:rPr>
        <w:t>When you select a row from the results on the grid it will give the difference of the files.</w:t>
      </w:r>
    </w:p>
    <w:p w14:paraId="4E042149" w14:textId="12534FD5" w:rsidR="005876DD" w:rsidRDefault="005876DD" w:rsidP="00132A9E">
      <w:pPr>
        <w:pStyle w:val="ScenarioNumber"/>
        <w:numPr>
          <w:ilvl w:val="0"/>
          <w:numId w:val="0"/>
        </w:numPr>
        <w:rPr>
          <w:rFonts w:cs="Segoe UI"/>
          <w:szCs w:val="20"/>
        </w:rPr>
      </w:pPr>
      <w:r>
        <w:rPr>
          <w:noProof/>
          <w:lang w:val="en-US"/>
        </w:rPr>
        <w:drawing>
          <wp:inline distT="0" distB="0" distL="0" distR="0" wp14:anchorId="212A6C15" wp14:editId="7B999282">
            <wp:extent cx="5943600" cy="84074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stretch>
                      <a:fillRect/>
                    </a:stretch>
                  </pic:blipFill>
                  <pic:spPr>
                    <a:xfrm>
                      <a:off x="0" y="0"/>
                      <a:ext cx="5943600" cy="840740"/>
                    </a:xfrm>
                    <a:prstGeom prst="rect">
                      <a:avLst/>
                    </a:prstGeom>
                  </pic:spPr>
                </pic:pic>
              </a:graphicData>
            </a:graphic>
          </wp:inline>
        </w:drawing>
      </w:r>
    </w:p>
    <w:p w14:paraId="4D9673E5" w14:textId="77777777" w:rsidR="005876DD" w:rsidRDefault="005876DD" w:rsidP="00132A9E">
      <w:pPr>
        <w:pStyle w:val="ScenarioNumber"/>
        <w:numPr>
          <w:ilvl w:val="0"/>
          <w:numId w:val="0"/>
        </w:numPr>
        <w:rPr>
          <w:rFonts w:cs="Segoe UI"/>
          <w:szCs w:val="20"/>
        </w:rPr>
      </w:pPr>
    </w:p>
    <w:p w14:paraId="30EDF35D" w14:textId="5140FDB4" w:rsidR="005876DD" w:rsidRDefault="005876DD" w:rsidP="00132A9E">
      <w:pPr>
        <w:pStyle w:val="ScenarioNumber"/>
        <w:numPr>
          <w:ilvl w:val="0"/>
          <w:numId w:val="0"/>
        </w:numPr>
        <w:rPr>
          <w:rFonts w:cs="Segoe UI"/>
          <w:szCs w:val="20"/>
        </w:rPr>
      </w:pPr>
      <w:r>
        <w:rPr>
          <w:rFonts w:cs="Segoe UI"/>
          <w:szCs w:val="20"/>
        </w:rPr>
        <w:t xml:space="preserve">As we see the above illustration, % column provides </w:t>
      </w:r>
      <w:r w:rsidRPr="005876DD">
        <w:rPr>
          <w:rFonts w:cs="Segoe UI"/>
          <w:szCs w:val="20"/>
        </w:rPr>
        <w:t xml:space="preserve">how much % of content match is found. As a guideline we </w:t>
      </w:r>
      <w:r>
        <w:rPr>
          <w:rFonts w:cs="Segoe UI"/>
          <w:szCs w:val="20"/>
        </w:rPr>
        <w:t>can eliminate</w:t>
      </w:r>
      <w:r w:rsidRPr="005876DD">
        <w:rPr>
          <w:rFonts w:cs="Segoe UI"/>
          <w:szCs w:val="20"/>
        </w:rPr>
        <w:t xml:space="preserve"> anything that is above 85% after a quick check.</w:t>
      </w:r>
    </w:p>
    <w:p w14:paraId="055FF8B7" w14:textId="77777777" w:rsidR="005876DD" w:rsidRDefault="005876DD" w:rsidP="00132A9E">
      <w:pPr>
        <w:pStyle w:val="ScenarioNumber"/>
        <w:numPr>
          <w:ilvl w:val="0"/>
          <w:numId w:val="0"/>
        </w:numPr>
        <w:rPr>
          <w:rFonts w:cs="Segoe UI"/>
          <w:szCs w:val="20"/>
        </w:rPr>
      </w:pPr>
    </w:p>
    <w:p w14:paraId="09CA6CEB" w14:textId="5C80F2A4" w:rsidR="005876DD" w:rsidRDefault="005876DD" w:rsidP="005876DD">
      <w:pPr>
        <w:pStyle w:val="Heading1Numbered"/>
      </w:pPr>
      <w:bookmarkStart w:id="19" w:name="_Toc489468229"/>
      <w:r>
        <w:lastRenderedPageBreak/>
        <w:t>TODOs/Enhancements</w:t>
      </w:r>
      <w:r w:rsidR="00E40900">
        <w:t xml:space="preserve"> for Next Version</w:t>
      </w:r>
      <w:bookmarkEnd w:id="19"/>
    </w:p>
    <w:p w14:paraId="4E74DF12" w14:textId="4883A379" w:rsidR="005876DD" w:rsidRDefault="005876DD" w:rsidP="005876DD">
      <w:pPr>
        <w:pStyle w:val="ListParagraph"/>
        <w:numPr>
          <w:ilvl w:val="0"/>
          <w:numId w:val="61"/>
        </w:numPr>
        <w:rPr>
          <w:lang w:val="en-GB"/>
        </w:rPr>
      </w:pPr>
      <w:r>
        <w:rPr>
          <w:lang w:val="en-GB"/>
        </w:rPr>
        <w:t>Add Criteria to filter out  invalid templates</w:t>
      </w:r>
    </w:p>
    <w:p w14:paraId="5F2F2658" w14:textId="70A0EC1D" w:rsidR="005876DD" w:rsidRDefault="005876DD" w:rsidP="005876DD">
      <w:pPr>
        <w:pStyle w:val="ListParagraph"/>
        <w:numPr>
          <w:ilvl w:val="0"/>
          <w:numId w:val="61"/>
        </w:numPr>
        <w:rPr>
          <w:lang w:val="en-GB"/>
        </w:rPr>
      </w:pPr>
      <w:r>
        <w:rPr>
          <w:lang w:val="en-GB"/>
        </w:rPr>
        <w:t>Mention the duplicates justification in the Remarks column in the excel sheet</w:t>
      </w:r>
    </w:p>
    <w:p w14:paraId="36910BCB" w14:textId="507DD20D" w:rsidR="005876DD" w:rsidRDefault="005876DD" w:rsidP="005876DD">
      <w:pPr>
        <w:pStyle w:val="ListParagraph"/>
        <w:numPr>
          <w:ilvl w:val="0"/>
          <w:numId w:val="61"/>
        </w:numPr>
        <w:rPr>
          <w:lang w:val="en-GB"/>
        </w:rPr>
      </w:pPr>
      <w:r>
        <w:rPr>
          <w:lang w:val="en-GB"/>
        </w:rPr>
        <w:t>Mention the connectors used in the template</w:t>
      </w:r>
    </w:p>
    <w:p w14:paraId="688EFC9C" w14:textId="1B06BE2C" w:rsidR="005876DD" w:rsidRDefault="00E40900" w:rsidP="005876DD">
      <w:pPr>
        <w:pStyle w:val="ListParagraph"/>
        <w:numPr>
          <w:ilvl w:val="0"/>
          <w:numId w:val="61"/>
        </w:numPr>
        <w:rPr>
          <w:lang w:val="en-GB"/>
        </w:rPr>
      </w:pPr>
      <w:r>
        <w:rPr>
          <w:lang w:val="en-GB"/>
        </w:rPr>
        <w:t>Add Criteria to filter out Non English templates</w:t>
      </w:r>
    </w:p>
    <w:p w14:paraId="640E7E0E" w14:textId="77777777" w:rsidR="00E40900" w:rsidRPr="005876DD" w:rsidRDefault="00E40900" w:rsidP="00E40900">
      <w:pPr>
        <w:pStyle w:val="ListParagraph"/>
        <w:numPr>
          <w:ilvl w:val="0"/>
          <w:numId w:val="0"/>
        </w:numPr>
        <w:ind w:left="720"/>
        <w:rPr>
          <w:lang w:val="en-GB"/>
        </w:rPr>
      </w:pPr>
    </w:p>
    <w:p w14:paraId="4DD54525" w14:textId="77777777" w:rsidR="005876DD" w:rsidRDefault="005876DD" w:rsidP="00132A9E">
      <w:pPr>
        <w:pStyle w:val="ScenarioNumber"/>
        <w:numPr>
          <w:ilvl w:val="0"/>
          <w:numId w:val="0"/>
        </w:numPr>
        <w:rPr>
          <w:rFonts w:cs="Segoe UI"/>
          <w:szCs w:val="20"/>
        </w:rPr>
      </w:pPr>
    </w:p>
    <w:sectPr w:rsidR="005876DD" w:rsidSect="00B56704">
      <w:headerReference w:type="even" r:id="rId35"/>
      <w:headerReference w:type="default" r:id="rId36"/>
      <w:footerReference w:type="default" r:id="rId37"/>
      <w:headerReference w:type="first" r:id="rId38"/>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2A5BC" w14:textId="77777777" w:rsidR="00D940AE" w:rsidRDefault="00D940AE">
      <w:pPr>
        <w:spacing w:after="0" w:line="240" w:lineRule="auto"/>
      </w:pPr>
      <w:r>
        <w:separator/>
      </w:r>
    </w:p>
  </w:endnote>
  <w:endnote w:type="continuationSeparator" w:id="0">
    <w:p w14:paraId="268B4EF4" w14:textId="77777777" w:rsidR="00D940AE" w:rsidRDefault="00D940AE">
      <w:pPr>
        <w:spacing w:after="0" w:line="240" w:lineRule="auto"/>
      </w:pPr>
      <w:r>
        <w:continuationSeparator/>
      </w:r>
    </w:p>
  </w:endnote>
  <w:endnote w:type="continuationNotice" w:id="1">
    <w:p w14:paraId="1D103F87" w14:textId="77777777" w:rsidR="00D940AE" w:rsidRDefault="00D940A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akkal Majalla">
    <w:charset w:val="00"/>
    <w:family w:val="auto"/>
    <w:pitch w:val="variable"/>
    <w:sig w:usb0="A000207F" w:usb1="C000204B" w:usb2="00000008" w:usb3="00000000" w:csb0="000000D3" w:csb1="00000000"/>
  </w:font>
  <w:font w:name="Frutiger 55 Roman">
    <w:altName w:val="Arial Narrow"/>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BF3C4" w14:textId="77777777" w:rsidR="0067351B" w:rsidRDefault="00673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2B6D7" w14:textId="77777777" w:rsidR="008879A7" w:rsidRDefault="008879A7">
    <w:pPr>
      <w:pStyle w:val="Footer"/>
      <w:pBdr>
        <w:top w:val="single" w:sz="4" w:space="1" w:color="auto"/>
      </w:pBdr>
      <w:jc w:val="right"/>
    </w:pPr>
    <w:r>
      <w:fldChar w:fldCharType="begin"/>
    </w:r>
    <w:r>
      <w:instrText xml:space="preserve"> PAGE  \* roman  \* MERGEFORMAT </w:instrText>
    </w:r>
    <w:r>
      <w:fldChar w:fldCharType="separate"/>
    </w:r>
    <w:r w:rsidR="008811D5">
      <w:rPr>
        <w:noProof/>
      </w:rPr>
      <w:t>ii</w:t>
    </w:r>
    <w:r>
      <w:fldChar w:fldCharType="end"/>
    </w:r>
  </w:p>
  <w:tbl>
    <w:tblPr>
      <w:tblW w:w="9003" w:type="dxa"/>
      <w:tblInd w:w="-227" w:type="dxa"/>
      <w:tblLayout w:type="fixed"/>
      <w:tblLook w:val="01E0" w:firstRow="1" w:lastRow="1" w:firstColumn="1" w:lastColumn="1" w:noHBand="0" w:noVBand="0"/>
    </w:tblPr>
    <w:tblGrid>
      <w:gridCol w:w="9003"/>
    </w:tblGrid>
    <w:tr w:rsidR="008879A7" w14:paraId="53D2B6DB" w14:textId="77777777" w:rsidTr="004F2ACE">
      <w:trPr>
        <w:trHeight w:val="824"/>
      </w:trPr>
      <w:tc>
        <w:tcPr>
          <w:tcW w:w="9003" w:type="dxa"/>
        </w:tcPr>
        <w:p w14:paraId="53D2B6D8" w14:textId="7FD82A0C" w:rsidR="008879A7" w:rsidRDefault="00D940AE">
          <w:pPr>
            <w:pStyle w:val="Footer"/>
            <w:ind w:firstLine="119"/>
          </w:pPr>
          <w:sdt>
            <w:sdtPr>
              <w:rPr>
                <w:lang w:val="en-GB"/>
              </w:rPr>
              <w:alias w:val="Title"/>
              <w:id w:val="-1240855366"/>
              <w:dataBinding w:prefixMappings="xmlns:ns0='http://purl.org/dc/elements/1.1/' xmlns:ns1='http://schemas.openxmlformats.org/package/2006/metadata/core-properties' " w:xpath="/ns1:coreProperties[1]/ns0:title[1]" w:storeItemID="{6C3C8BC8-F283-45AE-878A-BAB7291924A1}"/>
              <w:text/>
            </w:sdtPr>
            <w:sdtEndPr/>
            <w:sdtContent>
              <w:r w:rsidR="008879A7">
                <w:rPr>
                  <w:lang w:val="en-GB"/>
                </w:rPr>
                <w:t>FDD110_Notes Framework</w:t>
              </w:r>
            </w:sdtContent>
          </w:sdt>
          <w:r w:rsidR="008879A7">
            <w:t xml:space="preserve">, </w:t>
          </w:r>
          <w:sdt>
            <w:sdtPr>
              <w:alias w:val="Subject"/>
              <w:id w:val="-1824645376"/>
              <w:dataBinding w:prefixMappings="xmlns:ns0='http://purl.org/dc/elements/1.1/' xmlns:ns1='http://schemas.openxmlformats.org/package/2006/metadata/core-properties' " w:xpath="/ns1:coreProperties[1]/ns0:subject[1]" w:storeItemID="{6C3C8BC8-F283-45AE-878A-BAB7291924A1}"/>
              <w:text/>
            </w:sdtPr>
            <w:sdtEndPr/>
            <w:sdtContent>
              <w:r w:rsidR="007C1D64">
                <w:t>Microsoft Flow Templates Duplicate Identification Tool</w:t>
              </w:r>
            </w:sdtContent>
          </w:sdt>
          <w:r w:rsidR="008879A7">
            <w:t xml:space="preserve">, Version </w:t>
          </w:r>
          <w:r>
            <w:fldChar w:fldCharType="begin"/>
          </w:r>
          <w:r>
            <w:instrText xml:space="preserve"> DOCPROPERTY  Version  \* MERGEFORMAT </w:instrText>
          </w:r>
          <w:r>
            <w:fldChar w:fldCharType="separate"/>
          </w:r>
          <w:r w:rsidR="008879A7">
            <w:t>0.5</w:t>
          </w:r>
          <w:r>
            <w:fldChar w:fldCharType="end"/>
          </w:r>
          <w:r w:rsidR="008879A7">
            <w:t xml:space="preserve"> </w:t>
          </w:r>
          <w:sdt>
            <w:sdtPr>
              <w:alias w:val="Document Status"/>
              <w:tag w:val="Document Status"/>
              <w:id w:val="-1760833342"/>
              <w:dataBinding w:xpath="/root[1]/documentstatus[1]" w:storeItemID="{EEBA425E-5CDF-43E0-AAA0-69E224A81652}"/>
              <w:dropDownList w:lastValue="Draft">
                <w:listItem w:value="[Document Status]"/>
                <w:listItem w:displayText="Draft" w:value="Draft"/>
                <w:listItem w:displayText="Final" w:value="Final"/>
              </w:dropDownList>
            </w:sdtPr>
            <w:sdtEndPr/>
            <w:sdtContent>
              <w:r w:rsidR="008879A7" w:rsidRPr="00ED47D4">
                <w:t>Draft</w:t>
              </w:r>
            </w:sdtContent>
          </w:sdt>
        </w:p>
        <w:p w14:paraId="53D2B6D9" w14:textId="2B5BCC9B" w:rsidR="008879A7" w:rsidRDefault="008879A7">
          <w:pPr>
            <w:pStyle w:val="Footer"/>
            <w:ind w:firstLine="119"/>
          </w:pPr>
          <w:r>
            <w:t xml:space="preserve">Prepared by </w:t>
          </w:r>
          <w:sdt>
            <w:sdtPr>
              <w:rPr>
                <w:lang w:val="en-GB"/>
              </w:rPr>
              <w:alias w:val="Author"/>
              <w:id w:val="25379071"/>
              <w:dataBinding w:prefixMappings="xmlns:ns0='http://purl.org/dc/elements/1.1/' xmlns:ns1='http://schemas.openxmlformats.org/package/2006/metadata/core-properties' " w:xpath="/ns1:coreProperties[1]/ns0:creator[1]" w:storeItemID="{6C3C8BC8-F283-45AE-878A-BAB7291924A1}"/>
              <w:text/>
            </w:sdtPr>
            <w:sdtEndPr/>
            <w:sdtContent>
              <w:r w:rsidR="0067351B">
                <w:rPr>
                  <w:lang w:val="en-GB"/>
                </w:rPr>
                <w:t>Anil Kumar Rongala – Sonata Software</w:t>
              </w:r>
            </w:sdtContent>
          </w:sdt>
        </w:p>
        <w:p w14:paraId="53D2B6DA" w14:textId="26D94B05" w:rsidR="008879A7" w:rsidRDefault="008879A7" w:rsidP="00A37193">
          <w:pPr>
            <w:pStyle w:val="Footer"/>
            <w:ind w:firstLine="119"/>
          </w:pPr>
          <w:r>
            <w:t>"</w:t>
          </w:r>
          <w:r w:rsidR="00D940AE">
            <w:fldChar w:fldCharType="begin"/>
          </w:r>
          <w:r w:rsidR="00D940AE">
            <w:instrText xml:space="preserve"> FILENAME   \* MERGEFORMAT </w:instrText>
          </w:r>
          <w:r w:rsidR="00D940AE">
            <w:fldChar w:fldCharType="separate"/>
          </w:r>
          <w:r>
            <w:rPr>
              <w:noProof/>
            </w:rPr>
            <w:t>FDD110_Notes Framework.docx</w:t>
          </w:r>
          <w:r w:rsidR="00D940AE">
            <w:rPr>
              <w:noProof/>
            </w:rPr>
            <w:fldChar w:fldCharType="end"/>
          </w:r>
          <w:r>
            <w:t xml:space="preserve">" last modified on </w:t>
          </w:r>
          <w:r>
            <w:fldChar w:fldCharType="begin"/>
          </w:r>
          <w:r>
            <w:instrText xml:space="preserve"> SAVEDATE  \@ "d MMM. yy"  \* MERGEFORMAT </w:instrText>
          </w:r>
          <w:r>
            <w:fldChar w:fldCharType="separate"/>
          </w:r>
          <w:r w:rsidR="0067351B">
            <w:rPr>
              <w:noProof/>
            </w:rPr>
            <w:t>2 Aug. 17</w:t>
          </w:r>
          <w:r>
            <w:fldChar w:fldCharType="end"/>
          </w:r>
        </w:p>
      </w:tc>
    </w:tr>
  </w:tbl>
  <w:p w14:paraId="53D2B6DC" w14:textId="77777777" w:rsidR="008879A7" w:rsidRDefault="008879A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BB0CD" w14:textId="42546E47" w:rsidR="008879A7" w:rsidRPr="003658CF" w:rsidRDefault="008879A7" w:rsidP="007E4B7F">
    <w:pPr>
      <w:tabs>
        <w:tab w:val="left" w:pos="1708"/>
        <w:tab w:val="center" w:pos="4819"/>
      </w:tabs>
      <w:ind w:left="-851"/>
      <w:rPr>
        <w:noProof/>
      </w:rPr>
    </w:pPr>
    <w:r>
      <w:tab/>
    </w:r>
    <w:r>
      <w:tab/>
    </w:r>
    <w:r>
      <w:fldChar w:fldCharType="begin"/>
    </w:r>
    <w:r>
      <w:instrText xml:space="preserve"> PAGE  \* Arabic </w:instrText>
    </w:r>
    <w:r>
      <w:fldChar w:fldCharType="separate"/>
    </w:r>
    <w:r w:rsidR="001D3FFC">
      <w:rPr>
        <w:noProof/>
      </w:rPr>
      <w:t>2</w:t>
    </w:r>
    <w:r>
      <w:fldChar w:fldCharType="end"/>
    </w:r>
    <w:r>
      <w:rPr>
        <w:noProof/>
      </w:rPr>
      <w:drawing>
        <wp:anchor distT="0" distB="0" distL="114300" distR="114300" simplePos="0" relativeHeight="251658243" behindDoc="0" locked="0" layoutInCell="1" allowOverlap="1" wp14:anchorId="4FCF6C99" wp14:editId="6385FA21">
          <wp:simplePos x="0" y="0"/>
          <wp:positionH relativeFrom="column">
            <wp:posOffset>5082540</wp:posOffset>
          </wp:positionH>
          <wp:positionV relativeFrom="paragraph">
            <wp:posOffset>9959340</wp:posOffset>
          </wp:positionV>
          <wp:extent cx="1920240" cy="462915"/>
          <wp:effectExtent l="0" t="0" r="3810"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0240" cy="462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25D9A7F2" wp14:editId="2A0CAE3B">
          <wp:simplePos x="0" y="0"/>
          <wp:positionH relativeFrom="column">
            <wp:posOffset>5082540</wp:posOffset>
          </wp:positionH>
          <wp:positionV relativeFrom="paragraph">
            <wp:posOffset>9959340</wp:posOffset>
          </wp:positionV>
          <wp:extent cx="1920240" cy="462915"/>
          <wp:effectExtent l="0" t="0" r="381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024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76433" w14:textId="1D93077A" w:rsidR="008879A7" w:rsidRDefault="008879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1AEE1" w14:textId="212ED279" w:rsidR="008879A7" w:rsidRPr="003658CF" w:rsidRDefault="008879A7" w:rsidP="584FD48D">
    <w:pPr>
      <w:tabs>
        <w:tab w:val="center" w:pos="4819"/>
      </w:tabs>
      <w:ind w:left="-993"/>
      <w:rPr>
        <w:noProof/>
      </w:rPr>
    </w:pPr>
    <w:r>
      <w:rPr>
        <w:noProof/>
      </w:rPr>
      <w:drawing>
        <wp:anchor distT="0" distB="0" distL="114300" distR="114300" simplePos="0" relativeHeight="251658240" behindDoc="0" locked="0" layoutInCell="1" allowOverlap="1" wp14:anchorId="65F9E4AD" wp14:editId="1C4D4007">
          <wp:simplePos x="0" y="0"/>
          <wp:positionH relativeFrom="column">
            <wp:posOffset>5082540</wp:posOffset>
          </wp:positionH>
          <wp:positionV relativeFrom="paragraph">
            <wp:posOffset>9959340</wp:posOffset>
          </wp:positionV>
          <wp:extent cx="1920240" cy="462915"/>
          <wp:effectExtent l="0" t="0" r="381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0240" cy="462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650C3964" wp14:editId="21029E6D">
          <wp:simplePos x="0" y="0"/>
          <wp:positionH relativeFrom="column">
            <wp:posOffset>5082540</wp:posOffset>
          </wp:positionH>
          <wp:positionV relativeFrom="paragraph">
            <wp:posOffset>9959340</wp:posOffset>
          </wp:positionV>
          <wp:extent cx="1920240" cy="462915"/>
          <wp:effectExtent l="0" t="0" r="381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0240" cy="4629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E85AAD" w14:textId="77777777" w:rsidR="00D940AE" w:rsidRDefault="00D940AE">
      <w:pPr>
        <w:spacing w:after="0" w:line="240" w:lineRule="auto"/>
      </w:pPr>
      <w:r>
        <w:separator/>
      </w:r>
    </w:p>
  </w:footnote>
  <w:footnote w:type="continuationSeparator" w:id="0">
    <w:p w14:paraId="50C7CB91" w14:textId="77777777" w:rsidR="00D940AE" w:rsidRDefault="00D940AE">
      <w:pPr>
        <w:spacing w:after="0" w:line="240" w:lineRule="auto"/>
      </w:pPr>
      <w:r>
        <w:continuationSeparator/>
      </w:r>
    </w:p>
  </w:footnote>
  <w:footnote w:type="continuationNotice" w:id="1">
    <w:p w14:paraId="7A184FA0" w14:textId="77777777" w:rsidR="00D940AE" w:rsidRDefault="00D940A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F25C9" w14:textId="77777777" w:rsidR="0067351B" w:rsidRDefault="006735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6C308" w14:textId="49086190" w:rsidR="008879A7" w:rsidRDefault="008879A7" w:rsidP="00FF1D4E">
    <w:pPr>
      <w:pStyle w:val="Header"/>
    </w:pPr>
    <w:r>
      <w:rPr>
        <w:noProof/>
      </w:rPr>
      <w:drawing>
        <wp:inline distT="0" distB="0" distL="0" distR="0" wp14:anchorId="53D2B702" wp14:editId="53D2B703">
          <wp:extent cx="91440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fldSimple w:instr=" DOCPROPERTY  Customer ">
      <w:r>
        <w:t>Clas Ohlson</w:t>
      </w:r>
    </w:fldSimple>
  </w:p>
  <w:p w14:paraId="53D2B6D1" w14:textId="7F0B3597" w:rsidR="008879A7" w:rsidRDefault="008879A7">
    <w:pPr>
      <w:pStyle w:val="Header"/>
    </w:pPr>
  </w:p>
  <w:p w14:paraId="53D2B6D2" w14:textId="77777777" w:rsidR="008879A7" w:rsidRDefault="008879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2B6DE" w14:textId="77777777" w:rsidR="008879A7" w:rsidRDefault="008879A7" w:rsidP="008811D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05123" w14:textId="796D2516" w:rsidR="008879A7" w:rsidRDefault="008879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EA5BD" w14:textId="6B34B852" w:rsidR="008879A7" w:rsidRDefault="008879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B9C74" w14:textId="586EA86D" w:rsidR="008879A7" w:rsidRDefault="008879A7" w:rsidP="008D51BC">
    <w:pPr>
      <w:pStyle w:val="Header"/>
    </w:pPr>
  </w:p>
  <w:p w14:paraId="1B4DD04E" w14:textId="77777777" w:rsidR="008879A7" w:rsidRDefault="00887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85AE366"/>
    <w:lvl w:ilvl="0">
      <w:numFmt w:val="bullet"/>
      <w:pStyle w:val="Bullet1"/>
      <w:lvlText w:val=""/>
      <w:lvlJc w:val="left"/>
      <w:pPr>
        <w:tabs>
          <w:tab w:val="num" w:pos="720"/>
        </w:tabs>
        <w:ind w:left="720" w:hanging="360"/>
      </w:pPr>
      <w:rPr>
        <w:rFonts w:ascii="Symbol" w:hAnsi="Symbol" w:hint="default"/>
        <w:color w:val="auto"/>
        <w:sz w:val="22"/>
      </w:rPr>
    </w:lvl>
  </w:abstractNum>
  <w:abstractNum w:abstractNumId="1"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0D769EA"/>
    <w:multiLevelType w:val="hybridMultilevel"/>
    <w:tmpl w:val="98767C18"/>
    <w:lvl w:ilvl="0" w:tplc="47842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5954E1"/>
    <w:multiLevelType w:val="hybridMultilevel"/>
    <w:tmpl w:val="E4AEA6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02AD44F9"/>
    <w:multiLevelType w:val="multilevel"/>
    <w:tmpl w:val="2F1482CE"/>
    <w:styleLink w:val="TableBullets"/>
    <w:lvl w:ilvl="0">
      <w:start w:val="1"/>
      <w:numFmt w:val="bullet"/>
      <w:lvlText w:val="▪"/>
      <w:lvlJc w:val="left"/>
      <w:pPr>
        <w:ind w:left="216" w:hanging="216"/>
      </w:pPr>
      <w:rPr>
        <w:rFonts w:ascii="Segoe" w:hAnsi="Segoe" w:hint="default"/>
        <w:b w:val="0"/>
        <w:i w:val="0"/>
        <w:color w:val="000000"/>
        <w:sz w:val="20"/>
      </w:rPr>
    </w:lvl>
    <w:lvl w:ilvl="1">
      <w:start w:val="1"/>
      <w:numFmt w:val="bullet"/>
      <w:lvlText w:val="−"/>
      <w:lvlJc w:val="left"/>
      <w:pPr>
        <w:ind w:left="432" w:hanging="216"/>
      </w:pPr>
      <w:rPr>
        <w:rFonts w:ascii="Segoe" w:hAnsi="Segoe" w:hint="default"/>
        <w:b w:val="0"/>
        <w:i w:val="0"/>
        <w:color w:val="000000"/>
        <w:sz w:val="20"/>
      </w:rPr>
    </w:lvl>
    <w:lvl w:ilvl="2">
      <w:start w:val="1"/>
      <w:numFmt w:val="bullet"/>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5" w15:restartNumberingAfterBreak="0">
    <w:nsid w:val="05AC57BE"/>
    <w:multiLevelType w:val="hybridMultilevel"/>
    <w:tmpl w:val="D1B6F1A4"/>
    <w:lvl w:ilvl="0" w:tplc="7A5EF692">
      <w:start w:val="1"/>
      <w:numFmt w:val="decimal"/>
      <w:pStyle w:val="ListNumb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AB854A3"/>
    <w:multiLevelType w:val="hybridMultilevel"/>
    <w:tmpl w:val="D5526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AB3EC2"/>
    <w:multiLevelType w:val="hybridMultilevel"/>
    <w:tmpl w:val="CE8A1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0D4331"/>
    <w:multiLevelType w:val="multilevel"/>
    <w:tmpl w:val="E79CFC52"/>
    <w:styleLink w:val="StyleNumberedBoldCustomColorRGB23216106Left063cm1"/>
    <w:lvl w:ilvl="0">
      <w:start w:val="1"/>
      <w:numFmt w:val="decimal"/>
      <w:lvlText w:val="%1."/>
      <w:lvlJc w:val="left"/>
      <w:pPr>
        <w:ind w:left="720" w:hanging="360"/>
      </w:pPr>
      <w:rPr>
        <w:rFonts w:ascii="Arial" w:hAnsi="Arial"/>
        <w:b/>
        <w:bCs/>
        <w:color w:val="auto"/>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460842"/>
    <w:multiLevelType w:val="hybridMultilevel"/>
    <w:tmpl w:val="2F7E5ACA"/>
    <w:styleLink w:val="Bullets"/>
    <w:lvl w:ilvl="0" w:tplc="5DC22E2A">
      <w:start w:val="1"/>
      <w:numFmt w:val="bullet"/>
      <w:pStyle w:val="Bullet10"/>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B945A8"/>
    <w:multiLevelType w:val="multilevel"/>
    <w:tmpl w:val="FAC86268"/>
    <w:styleLink w:val="StyleNumberedCustomColorRGB23216106Left063cmHang1"/>
    <w:lvl w:ilvl="0">
      <w:start w:val="1"/>
      <w:numFmt w:val="decimal"/>
      <w:lvlText w:val="%1."/>
      <w:lvlJc w:val="left"/>
      <w:pPr>
        <w:ind w:left="720" w:hanging="360"/>
      </w:pPr>
      <w:rPr>
        <w:rFonts w:ascii="Arial" w:hAnsi="Arial"/>
        <w:b/>
        <w:color w:val="E8106A"/>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3018E6"/>
    <w:multiLevelType w:val="hybridMultilevel"/>
    <w:tmpl w:val="CAF21C5A"/>
    <w:lvl w:ilvl="0" w:tplc="4C48BD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451C6B"/>
    <w:multiLevelType w:val="multilevel"/>
    <w:tmpl w:val="3084AF02"/>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5526" w:hanging="936"/>
      </w:pPr>
      <w:rPr>
        <w:b w:val="0"/>
        <w:bCs w:val="0"/>
        <w:i w:val="0"/>
        <w:iCs w:val="0"/>
        <w:caps w:val="0"/>
        <w:smallCaps w:val="0"/>
        <w:strike w:val="0"/>
        <w:dstrike w:val="0"/>
        <w:noProof w:val="0"/>
        <w:vanish w:val="0"/>
        <w:color w:val="548DD4" w:themeColor="text2"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49300A"/>
    <w:multiLevelType w:val="multilevel"/>
    <w:tmpl w:val="E79CFC52"/>
    <w:styleLink w:val="StyleNumberedBoldCustomColorRGB23216106Left063cm"/>
    <w:lvl w:ilvl="0">
      <w:start w:val="1"/>
      <w:numFmt w:val="decimal"/>
      <w:lvlText w:val="%1."/>
      <w:lvlJc w:val="left"/>
      <w:pPr>
        <w:ind w:left="720" w:hanging="360"/>
      </w:pPr>
      <w:rPr>
        <w:rFonts w:ascii="Arial" w:hAnsi="Arial"/>
        <w:b/>
        <w:bCs/>
        <w:color w:val="auto"/>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5" w15:restartNumberingAfterBreak="0">
    <w:nsid w:val="23176107"/>
    <w:multiLevelType w:val="hybridMultilevel"/>
    <w:tmpl w:val="C30672CC"/>
    <w:lvl w:ilvl="0" w:tplc="95E8757C">
      <w:start w:val="1"/>
      <w:numFmt w:val="decimal"/>
      <w:pStyle w:val="ListParagraph"/>
      <w:lvlText w:val="%1."/>
      <w:lvlJc w:val="left"/>
      <w:pPr>
        <w:ind w:left="720" w:hanging="360"/>
      </w:pPr>
      <w:rPr>
        <w:rFonts w:ascii="Segoe UI" w:hAnsi="Segoe UI" w:hint="default"/>
        <w:color w:val="008AC8"/>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C61C6"/>
    <w:multiLevelType w:val="multilevel"/>
    <w:tmpl w:val="6BAC2374"/>
    <w:styleLink w:val="StyleBulletedSymbolsymbol10ptCustomColorRGB23216106"/>
    <w:lvl w:ilvl="0">
      <w:start w:val="1"/>
      <w:numFmt w:val="bullet"/>
      <w:lvlText w:val=""/>
      <w:lvlJc w:val="left"/>
      <w:pPr>
        <w:ind w:left="720" w:hanging="360"/>
      </w:pPr>
      <w:rPr>
        <w:rFonts w:ascii="Symbol" w:hAnsi="Symbol"/>
        <w:color w:val="E8106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8" w15:restartNumberingAfterBreak="0">
    <w:nsid w:val="249D5A05"/>
    <w:multiLevelType w:val="hybridMultilevel"/>
    <w:tmpl w:val="1B1C8AB6"/>
    <w:lvl w:ilvl="0" w:tplc="F17CC42A">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72160C7"/>
    <w:multiLevelType w:val="multilevel"/>
    <w:tmpl w:val="6BAC2374"/>
    <w:styleLink w:val="StyleBulletedWingdingssymbolLeft2cmHanging075cm"/>
    <w:lvl w:ilvl="0">
      <w:start w:val="1"/>
      <w:numFmt w:val="bullet"/>
      <w:lvlText w:val=""/>
      <w:lvlJc w:val="left"/>
      <w:pPr>
        <w:ind w:left="720" w:hanging="360"/>
      </w:pPr>
      <w:rPr>
        <w:rFonts w:ascii="Symbol" w:hAnsi="Symbol" w:hint="default"/>
        <w:color w:val="E8106A"/>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7A513B1"/>
    <w:multiLevelType w:val="hybridMultilevel"/>
    <w:tmpl w:val="D5526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E780E"/>
    <w:multiLevelType w:val="hybridMultilevel"/>
    <w:tmpl w:val="03288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3" w15:restartNumberingAfterBreak="0">
    <w:nsid w:val="29944456"/>
    <w:multiLevelType w:val="hybridMultilevel"/>
    <w:tmpl w:val="D3088D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4" w15:restartNumberingAfterBreak="0">
    <w:nsid w:val="2B854542"/>
    <w:multiLevelType w:val="multilevel"/>
    <w:tmpl w:val="3852019C"/>
    <w:styleLink w:val="ListBullets"/>
    <w:lvl w:ilvl="0">
      <w:start w:val="1"/>
      <w:numFmt w:val="bullet"/>
      <w:lvlText w:val=""/>
      <w:lvlJc w:val="left"/>
      <w:pPr>
        <w:ind w:left="720" w:hanging="360"/>
      </w:pPr>
      <w:rPr>
        <w:rFonts w:ascii="Wingdings" w:hAnsi="Wingdings" w:hint="default"/>
        <w:color w:val="E8106A"/>
      </w:rPr>
    </w:lvl>
    <w:lvl w:ilvl="1">
      <w:start w:val="1"/>
      <w:numFmt w:val="bullet"/>
      <w:lvlText w:val="o"/>
      <w:lvlJc w:val="left"/>
      <w:pPr>
        <w:ind w:left="1077" w:hanging="357"/>
      </w:pPr>
      <w:rPr>
        <w:rFonts w:ascii="Courier New" w:hAnsi="Courier New" w:hint="default"/>
        <w:sz w:val="18"/>
      </w:rPr>
    </w:lvl>
    <w:lvl w:ilvl="2">
      <w:start w:val="1"/>
      <w:numFmt w:val="bullet"/>
      <w:lvlText w:val=""/>
      <w:lvlJc w:val="left"/>
      <w:pPr>
        <w:ind w:left="1418" w:hanging="341"/>
      </w:pPr>
      <w:rPr>
        <w:rFonts w:ascii="Symbol" w:hAnsi="Symbol" w:hint="default"/>
        <w:color w:val="auto"/>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D7354FA"/>
    <w:multiLevelType w:val="hybridMultilevel"/>
    <w:tmpl w:val="DC10D744"/>
    <w:lvl w:ilvl="0" w:tplc="04090001">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2D80459C"/>
    <w:multiLevelType w:val="hybridMultilevel"/>
    <w:tmpl w:val="08DC225A"/>
    <w:lvl w:ilvl="0" w:tplc="6E8C4E4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C10AAB"/>
    <w:multiLevelType w:val="hybridMultilevel"/>
    <w:tmpl w:val="F2C4DAB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8" w15:restartNumberingAfterBreak="0">
    <w:nsid w:val="36F104DF"/>
    <w:multiLevelType w:val="hybridMultilevel"/>
    <w:tmpl w:val="D5526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AC6D12"/>
    <w:multiLevelType w:val="hybridMultilevel"/>
    <w:tmpl w:val="C862CF30"/>
    <w:lvl w:ilvl="0" w:tplc="64B63252">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A725DEB"/>
    <w:multiLevelType w:val="hybridMultilevel"/>
    <w:tmpl w:val="B4CEDE82"/>
    <w:lvl w:ilvl="0" w:tplc="24C4E38A">
      <w:numFmt w:val="bullet"/>
      <w:lvlText w:val="-"/>
      <w:lvlJc w:val="left"/>
      <w:pPr>
        <w:ind w:left="720" w:hanging="360"/>
      </w:pPr>
      <w:rPr>
        <w:rFonts w:ascii="Segoe UI" w:eastAsiaTheme="minorEastAsia"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D162E"/>
    <w:multiLevelType w:val="multilevel"/>
    <w:tmpl w:val="47003568"/>
    <w:styleLink w:val="StyleBulleted"/>
    <w:lvl w:ilvl="0">
      <w:start w:val="1"/>
      <w:numFmt w:val="decimal"/>
      <w:lvlText w:val="%1."/>
      <w:lvlJc w:val="left"/>
      <w:pPr>
        <w:tabs>
          <w:tab w:val="num" w:pos="731"/>
        </w:tabs>
        <w:ind w:left="731" w:hanging="300"/>
      </w:pPr>
      <w:rPr>
        <w:rFonts w:cs="Times New Roman" w:hint="default"/>
        <w:b w:val="0"/>
        <w:i w:val="0"/>
      </w:rPr>
    </w:lvl>
    <w:lvl w:ilvl="1">
      <w:start w:val="1"/>
      <w:numFmt w:val="bullet"/>
      <w:lvlText w:val=""/>
      <w:lvlJc w:val="left"/>
      <w:pPr>
        <w:tabs>
          <w:tab w:val="num" w:pos="1440"/>
        </w:tabs>
        <w:ind w:left="1440" w:hanging="360"/>
      </w:pPr>
      <w:rPr>
        <w:rFonts w:ascii="Symbol" w:hAnsi="Symbol" w:hint="default"/>
        <w:sz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3" w15:restartNumberingAfterBreak="0">
    <w:nsid w:val="43717CE0"/>
    <w:multiLevelType w:val="hybridMultilevel"/>
    <w:tmpl w:val="05561FB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4" w15:restartNumberingAfterBreak="0">
    <w:nsid w:val="44A5424B"/>
    <w:multiLevelType w:val="hybridMultilevel"/>
    <w:tmpl w:val="DAA466D4"/>
    <w:lvl w:ilvl="0" w:tplc="0C5A166A">
      <w:start w:val="1"/>
      <w:numFmt w:val="bullet"/>
      <w:pStyle w:val="TableBullet3"/>
      <w:lvlText w:val="o"/>
      <w:lvlJc w:val="left"/>
      <w:pPr>
        <w:ind w:left="1080" w:hanging="360"/>
      </w:pPr>
      <w:rPr>
        <w:rFonts w:ascii="Courier New" w:hAnsi="Courier New" w:hint="default"/>
        <w:b w:val="0"/>
        <w:i/>
        <w:color w:val="008AC8"/>
      </w:rPr>
    </w:lvl>
    <w:lvl w:ilvl="1" w:tplc="66AC2E5C" w:tentative="1">
      <w:start w:val="1"/>
      <w:numFmt w:val="bullet"/>
      <w:lvlText w:val="o"/>
      <w:lvlJc w:val="left"/>
      <w:pPr>
        <w:ind w:left="1800" w:hanging="360"/>
      </w:pPr>
      <w:rPr>
        <w:rFonts w:ascii="Courier New" w:hAnsi="Courier New" w:cs="Courier New" w:hint="default"/>
      </w:rPr>
    </w:lvl>
    <w:lvl w:ilvl="2" w:tplc="FD184B22" w:tentative="1">
      <w:start w:val="1"/>
      <w:numFmt w:val="bullet"/>
      <w:lvlText w:val=""/>
      <w:lvlJc w:val="left"/>
      <w:pPr>
        <w:ind w:left="2520" w:hanging="360"/>
      </w:pPr>
      <w:rPr>
        <w:rFonts w:ascii="Wingdings" w:hAnsi="Wingdings" w:hint="default"/>
      </w:rPr>
    </w:lvl>
    <w:lvl w:ilvl="3" w:tplc="A6D6C994" w:tentative="1">
      <w:start w:val="1"/>
      <w:numFmt w:val="bullet"/>
      <w:lvlText w:val=""/>
      <w:lvlJc w:val="left"/>
      <w:pPr>
        <w:ind w:left="3240" w:hanging="360"/>
      </w:pPr>
      <w:rPr>
        <w:rFonts w:ascii="Symbol" w:hAnsi="Symbol" w:hint="default"/>
      </w:rPr>
    </w:lvl>
    <w:lvl w:ilvl="4" w:tplc="C42C59C2" w:tentative="1">
      <w:start w:val="1"/>
      <w:numFmt w:val="bullet"/>
      <w:lvlText w:val="o"/>
      <w:lvlJc w:val="left"/>
      <w:pPr>
        <w:ind w:left="3960" w:hanging="360"/>
      </w:pPr>
      <w:rPr>
        <w:rFonts w:ascii="Courier New" w:hAnsi="Courier New" w:cs="Courier New" w:hint="default"/>
      </w:rPr>
    </w:lvl>
    <w:lvl w:ilvl="5" w:tplc="F85A308C" w:tentative="1">
      <w:start w:val="1"/>
      <w:numFmt w:val="bullet"/>
      <w:lvlText w:val=""/>
      <w:lvlJc w:val="left"/>
      <w:pPr>
        <w:ind w:left="4680" w:hanging="360"/>
      </w:pPr>
      <w:rPr>
        <w:rFonts w:ascii="Wingdings" w:hAnsi="Wingdings" w:hint="default"/>
      </w:rPr>
    </w:lvl>
    <w:lvl w:ilvl="6" w:tplc="EC7847FA" w:tentative="1">
      <w:start w:val="1"/>
      <w:numFmt w:val="bullet"/>
      <w:lvlText w:val=""/>
      <w:lvlJc w:val="left"/>
      <w:pPr>
        <w:ind w:left="5400" w:hanging="360"/>
      </w:pPr>
      <w:rPr>
        <w:rFonts w:ascii="Symbol" w:hAnsi="Symbol" w:hint="default"/>
      </w:rPr>
    </w:lvl>
    <w:lvl w:ilvl="7" w:tplc="91C85308" w:tentative="1">
      <w:start w:val="1"/>
      <w:numFmt w:val="bullet"/>
      <w:lvlText w:val="o"/>
      <w:lvlJc w:val="left"/>
      <w:pPr>
        <w:ind w:left="6120" w:hanging="360"/>
      </w:pPr>
      <w:rPr>
        <w:rFonts w:ascii="Courier New" w:hAnsi="Courier New" w:cs="Courier New" w:hint="default"/>
      </w:rPr>
    </w:lvl>
    <w:lvl w:ilvl="8" w:tplc="D3EA3634" w:tentative="1">
      <w:start w:val="1"/>
      <w:numFmt w:val="bullet"/>
      <w:lvlText w:val=""/>
      <w:lvlJc w:val="left"/>
      <w:pPr>
        <w:ind w:left="6840" w:hanging="360"/>
      </w:pPr>
      <w:rPr>
        <w:rFonts w:ascii="Wingdings" w:hAnsi="Wingdings" w:hint="default"/>
      </w:rPr>
    </w:lvl>
  </w:abstractNum>
  <w:abstractNum w:abstractNumId="35"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36" w15:restartNumberingAfterBreak="0">
    <w:nsid w:val="458F49F1"/>
    <w:multiLevelType w:val="multilevel"/>
    <w:tmpl w:val="BFEA11AE"/>
    <w:numStyleLink w:val="NumberBulletStylesMS"/>
  </w:abstractNum>
  <w:abstractNum w:abstractNumId="3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8" w15:restartNumberingAfterBreak="0">
    <w:nsid w:val="4C523125"/>
    <w:multiLevelType w:val="hybridMultilevel"/>
    <w:tmpl w:val="5B6C9BFC"/>
    <w:lvl w:ilvl="0" w:tplc="6E0A0F72">
      <w:start w:val="1"/>
      <w:numFmt w:val="bullet"/>
      <w:pStyle w:val="Bullet3"/>
      <w:lvlText w:val="o"/>
      <w:lvlJc w:val="left"/>
      <w:pPr>
        <w:ind w:left="1080" w:hanging="360"/>
      </w:pPr>
      <w:rPr>
        <w:rFonts w:ascii="Courier New" w:hAnsi="Courier New" w:hint="default"/>
        <w:b w:val="0"/>
        <w:i/>
        <w:color w:val="008AC8"/>
      </w:rPr>
    </w:lvl>
    <w:lvl w:ilvl="1" w:tplc="F4FE7152" w:tentative="1">
      <w:start w:val="1"/>
      <w:numFmt w:val="bullet"/>
      <w:lvlText w:val="o"/>
      <w:lvlJc w:val="left"/>
      <w:pPr>
        <w:ind w:left="1800" w:hanging="360"/>
      </w:pPr>
      <w:rPr>
        <w:rFonts w:ascii="Courier New" w:hAnsi="Courier New" w:cs="Courier New" w:hint="default"/>
      </w:rPr>
    </w:lvl>
    <w:lvl w:ilvl="2" w:tplc="E042F666" w:tentative="1">
      <w:start w:val="1"/>
      <w:numFmt w:val="bullet"/>
      <w:lvlText w:val=""/>
      <w:lvlJc w:val="left"/>
      <w:pPr>
        <w:ind w:left="2520" w:hanging="360"/>
      </w:pPr>
      <w:rPr>
        <w:rFonts w:ascii="Wingdings" w:hAnsi="Wingdings" w:hint="default"/>
      </w:rPr>
    </w:lvl>
    <w:lvl w:ilvl="3" w:tplc="3AC29D44" w:tentative="1">
      <w:start w:val="1"/>
      <w:numFmt w:val="bullet"/>
      <w:lvlText w:val=""/>
      <w:lvlJc w:val="left"/>
      <w:pPr>
        <w:ind w:left="3240" w:hanging="360"/>
      </w:pPr>
      <w:rPr>
        <w:rFonts w:ascii="Symbol" w:hAnsi="Symbol" w:hint="default"/>
      </w:rPr>
    </w:lvl>
    <w:lvl w:ilvl="4" w:tplc="B9AEE640" w:tentative="1">
      <w:start w:val="1"/>
      <w:numFmt w:val="bullet"/>
      <w:lvlText w:val="o"/>
      <w:lvlJc w:val="left"/>
      <w:pPr>
        <w:ind w:left="3960" w:hanging="360"/>
      </w:pPr>
      <w:rPr>
        <w:rFonts w:ascii="Courier New" w:hAnsi="Courier New" w:cs="Courier New" w:hint="default"/>
      </w:rPr>
    </w:lvl>
    <w:lvl w:ilvl="5" w:tplc="C5D4CB78" w:tentative="1">
      <w:start w:val="1"/>
      <w:numFmt w:val="bullet"/>
      <w:lvlText w:val=""/>
      <w:lvlJc w:val="left"/>
      <w:pPr>
        <w:ind w:left="4680" w:hanging="360"/>
      </w:pPr>
      <w:rPr>
        <w:rFonts w:ascii="Wingdings" w:hAnsi="Wingdings" w:hint="default"/>
      </w:rPr>
    </w:lvl>
    <w:lvl w:ilvl="6" w:tplc="61A8EAFA" w:tentative="1">
      <w:start w:val="1"/>
      <w:numFmt w:val="bullet"/>
      <w:lvlText w:val=""/>
      <w:lvlJc w:val="left"/>
      <w:pPr>
        <w:ind w:left="5400" w:hanging="360"/>
      </w:pPr>
      <w:rPr>
        <w:rFonts w:ascii="Symbol" w:hAnsi="Symbol" w:hint="default"/>
      </w:rPr>
    </w:lvl>
    <w:lvl w:ilvl="7" w:tplc="19648EF8" w:tentative="1">
      <w:start w:val="1"/>
      <w:numFmt w:val="bullet"/>
      <w:lvlText w:val="o"/>
      <w:lvlJc w:val="left"/>
      <w:pPr>
        <w:ind w:left="6120" w:hanging="360"/>
      </w:pPr>
      <w:rPr>
        <w:rFonts w:ascii="Courier New" w:hAnsi="Courier New" w:cs="Courier New" w:hint="default"/>
      </w:rPr>
    </w:lvl>
    <w:lvl w:ilvl="8" w:tplc="6A5EF93C" w:tentative="1">
      <w:start w:val="1"/>
      <w:numFmt w:val="bullet"/>
      <w:lvlText w:val=""/>
      <w:lvlJc w:val="left"/>
      <w:pPr>
        <w:ind w:left="6840" w:hanging="360"/>
      </w:pPr>
      <w:rPr>
        <w:rFonts w:ascii="Wingdings" w:hAnsi="Wingdings" w:hint="default"/>
      </w:rPr>
    </w:lvl>
  </w:abstractNum>
  <w:abstractNum w:abstractNumId="39" w15:restartNumberingAfterBreak="0">
    <w:nsid w:val="4D255213"/>
    <w:multiLevelType w:val="hybridMultilevel"/>
    <w:tmpl w:val="98767C18"/>
    <w:lvl w:ilvl="0" w:tplc="47842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D85223D"/>
    <w:multiLevelType w:val="multilevel"/>
    <w:tmpl w:val="2F1482CE"/>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41" w15:restartNumberingAfterBreak="0">
    <w:nsid w:val="532758C4"/>
    <w:multiLevelType w:val="hybridMultilevel"/>
    <w:tmpl w:val="904E7A64"/>
    <w:lvl w:ilvl="0" w:tplc="ADCE4BE6">
      <w:start w:val="1"/>
      <w:numFmt w:val="bullet"/>
      <w:pStyle w:val="Bullet2"/>
      <w:lvlText w:val=""/>
      <w:lvlJc w:val="left"/>
      <w:pPr>
        <w:ind w:left="720" w:hanging="360"/>
      </w:pPr>
      <w:rPr>
        <w:rFonts w:ascii="Symbol" w:hAnsi="Symbol" w:hint="default"/>
        <w:color w:val="008AC8"/>
      </w:rPr>
    </w:lvl>
    <w:lvl w:ilvl="1" w:tplc="9710B550">
      <w:start w:val="1"/>
      <w:numFmt w:val="bullet"/>
      <w:lvlText w:val="o"/>
      <w:lvlJc w:val="left"/>
      <w:pPr>
        <w:ind w:left="1440" w:hanging="360"/>
      </w:pPr>
      <w:rPr>
        <w:rFonts w:ascii="Courier New" w:hAnsi="Courier New" w:cs="Courier New" w:hint="default"/>
      </w:rPr>
    </w:lvl>
    <w:lvl w:ilvl="2" w:tplc="60F4F4AC" w:tentative="1">
      <w:start w:val="1"/>
      <w:numFmt w:val="bullet"/>
      <w:lvlText w:val=""/>
      <w:lvlJc w:val="left"/>
      <w:pPr>
        <w:ind w:left="2160" w:hanging="360"/>
      </w:pPr>
      <w:rPr>
        <w:rFonts w:ascii="Wingdings" w:hAnsi="Wingdings" w:hint="default"/>
      </w:rPr>
    </w:lvl>
    <w:lvl w:ilvl="3" w:tplc="306C0AF4" w:tentative="1">
      <w:start w:val="1"/>
      <w:numFmt w:val="bullet"/>
      <w:lvlText w:val=""/>
      <w:lvlJc w:val="left"/>
      <w:pPr>
        <w:ind w:left="2880" w:hanging="360"/>
      </w:pPr>
      <w:rPr>
        <w:rFonts w:ascii="Symbol" w:hAnsi="Symbol" w:hint="default"/>
      </w:rPr>
    </w:lvl>
    <w:lvl w:ilvl="4" w:tplc="8424EE58" w:tentative="1">
      <w:start w:val="1"/>
      <w:numFmt w:val="bullet"/>
      <w:lvlText w:val="o"/>
      <w:lvlJc w:val="left"/>
      <w:pPr>
        <w:ind w:left="3600" w:hanging="360"/>
      </w:pPr>
      <w:rPr>
        <w:rFonts w:ascii="Courier New" w:hAnsi="Courier New" w:cs="Courier New" w:hint="default"/>
      </w:rPr>
    </w:lvl>
    <w:lvl w:ilvl="5" w:tplc="64BCEB4A" w:tentative="1">
      <w:start w:val="1"/>
      <w:numFmt w:val="bullet"/>
      <w:lvlText w:val=""/>
      <w:lvlJc w:val="left"/>
      <w:pPr>
        <w:ind w:left="4320" w:hanging="360"/>
      </w:pPr>
      <w:rPr>
        <w:rFonts w:ascii="Wingdings" w:hAnsi="Wingdings" w:hint="default"/>
      </w:rPr>
    </w:lvl>
    <w:lvl w:ilvl="6" w:tplc="2F5C45DC" w:tentative="1">
      <w:start w:val="1"/>
      <w:numFmt w:val="bullet"/>
      <w:lvlText w:val=""/>
      <w:lvlJc w:val="left"/>
      <w:pPr>
        <w:ind w:left="5040" w:hanging="360"/>
      </w:pPr>
      <w:rPr>
        <w:rFonts w:ascii="Symbol" w:hAnsi="Symbol" w:hint="default"/>
      </w:rPr>
    </w:lvl>
    <w:lvl w:ilvl="7" w:tplc="7846B000" w:tentative="1">
      <w:start w:val="1"/>
      <w:numFmt w:val="bullet"/>
      <w:lvlText w:val="o"/>
      <w:lvlJc w:val="left"/>
      <w:pPr>
        <w:ind w:left="5760" w:hanging="360"/>
      </w:pPr>
      <w:rPr>
        <w:rFonts w:ascii="Courier New" w:hAnsi="Courier New" w:cs="Courier New" w:hint="default"/>
      </w:rPr>
    </w:lvl>
    <w:lvl w:ilvl="8" w:tplc="90465DA4" w:tentative="1">
      <w:start w:val="1"/>
      <w:numFmt w:val="bullet"/>
      <w:lvlText w:val=""/>
      <w:lvlJc w:val="left"/>
      <w:pPr>
        <w:ind w:left="6480" w:hanging="360"/>
      </w:pPr>
      <w:rPr>
        <w:rFonts w:ascii="Wingdings" w:hAnsi="Wingdings" w:hint="default"/>
      </w:rPr>
    </w:lvl>
  </w:abstractNum>
  <w:abstractNum w:abstractNumId="42" w15:restartNumberingAfterBreak="0">
    <w:nsid w:val="543A6BA2"/>
    <w:multiLevelType w:val="multilevel"/>
    <w:tmpl w:val="FAC86268"/>
    <w:styleLink w:val="StyleNumberedCustomColorRGB23216106Left063cmHang"/>
    <w:lvl w:ilvl="0">
      <w:start w:val="1"/>
      <w:numFmt w:val="decimal"/>
      <w:lvlText w:val="%1."/>
      <w:lvlJc w:val="left"/>
      <w:pPr>
        <w:ind w:left="720" w:hanging="360"/>
      </w:pPr>
      <w:rPr>
        <w:rFonts w:ascii="Arial" w:hAnsi="Arial"/>
        <w:b/>
        <w:color w:val="E8106A"/>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4657FCF"/>
    <w:multiLevelType w:val="hybridMultilevel"/>
    <w:tmpl w:val="5DE82548"/>
    <w:lvl w:ilvl="0" w:tplc="AF168A0E">
      <w:start w:val="1"/>
      <w:numFmt w:val="decimal"/>
      <w:pStyle w:val="NumberedListforTestScenarios"/>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A3A3899"/>
    <w:multiLevelType w:val="hybridMultilevel"/>
    <w:tmpl w:val="7154224C"/>
    <w:lvl w:ilvl="0" w:tplc="77EC3BB0">
      <w:start w:val="1"/>
      <w:numFmt w:val="lowerRoman"/>
      <w:pStyle w:val="NumBullet3"/>
      <w:lvlText w:val="%1."/>
      <w:lvlJc w:val="right"/>
      <w:pPr>
        <w:ind w:left="936" w:hanging="360"/>
      </w:pPr>
      <w:rPr>
        <w:rFonts w:hint="default"/>
        <w:color w:val="008AC8"/>
      </w:rPr>
    </w:lvl>
    <w:lvl w:ilvl="1" w:tplc="04090003" w:tentative="1">
      <w:start w:val="1"/>
      <w:numFmt w:val="lowerLetter"/>
      <w:lvlText w:val="%2."/>
      <w:lvlJc w:val="left"/>
      <w:pPr>
        <w:ind w:left="1728" w:hanging="360"/>
      </w:pPr>
    </w:lvl>
    <w:lvl w:ilvl="2" w:tplc="04090005" w:tentative="1">
      <w:start w:val="1"/>
      <w:numFmt w:val="lowerRoman"/>
      <w:lvlText w:val="%3."/>
      <w:lvlJc w:val="right"/>
      <w:pPr>
        <w:ind w:left="2448" w:hanging="180"/>
      </w:pPr>
    </w:lvl>
    <w:lvl w:ilvl="3" w:tplc="04090001" w:tentative="1">
      <w:start w:val="1"/>
      <w:numFmt w:val="decimal"/>
      <w:lvlText w:val="%4."/>
      <w:lvlJc w:val="left"/>
      <w:pPr>
        <w:ind w:left="3168" w:hanging="360"/>
      </w:pPr>
    </w:lvl>
    <w:lvl w:ilvl="4" w:tplc="04090003" w:tentative="1">
      <w:start w:val="1"/>
      <w:numFmt w:val="lowerLetter"/>
      <w:lvlText w:val="%5."/>
      <w:lvlJc w:val="left"/>
      <w:pPr>
        <w:ind w:left="3888" w:hanging="360"/>
      </w:pPr>
    </w:lvl>
    <w:lvl w:ilvl="5" w:tplc="04090005" w:tentative="1">
      <w:start w:val="1"/>
      <w:numFmt w:val="lowerRoman"/>
      <w:lvlText w:val="%6."/>
      <w:lvlJc w:val="right"/>
      <w:pPr>
        <w:ind w:left="4608" w:hanging="180"/>
      </w:pPr>
    </w:lvl>
    <w:lvl w:ilvl="6" w:tplc="04090001" w:tentative="1">
      <w:start w:val="1"/>
      <w:numFmt w:val="decimal"/>
      <w:lvlText w:val="%7."/>
      <w:lvlJc w:val="left"/>
      <w:pPr>
        <w:ind w:left="5328" w:hanging="360"/>
      </w:pPr>
    </w:lvl>
    <w:lvl w:ilvl="7" w:tplc="04090003" w:tentative="1">
      <w:start w:val="1"/>
      <w:numFmt w:val="lowerLetter"/>
      <w:lvlText w:val="%8."/>
      <w:lvlJc w:val="left"/>
      <w:pPr>
        <w:ind w:left="6048" w:hanging="360"/>
      </w:pPr>
    </w:lvl>
    <w:lvl w:ilvl="8" w:tplc="04090005" w:tentative="1">
      <w:start w:val="1"/>
      <w:numFmt w:val="lowerRoman"/>
      <w:lvlText w:val="%9."/>
      <w:lvlJc w:val="right"/>
      <w:pPr>
        <w:ind w:left="6768" w:hanging="180"/>
      </w:pPr>
    </w:lvl>
  </w:abstractNum>
  <w:abstractNum w:abstractNumId="45" w15:restartNumberingAfterBreak="0">
    <w:nsid w:val="5AFE03F1"/>
    <w:multiLevelType w:val="hybridMultilevel"/>
    <w:tmpl w:val="6A0CC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163359"/>
    <w:multiLevelType w:val="hybridMultilevel"/>
    <w:tmpl w:val="ACA6DC38"/>
    <w:lvl w:ilvl="0" w:tplc="24C4E38A">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90552E"/>
    <w:multiLevelType w:val="hybridMultilevel"/>
    <w:tmpl w:val="257C4A1A"/>
    <w:lvl w:ilvl="0" w:tplc="1D14F300">
      <w:start w:val="1"/>
      <w:numFmt w:val="lowerLetter"/>
      <w:pStyle w:val="NumBullet2"/>
      <w:lvlText w:val="%1."/>
      <w:lvlJc w:val="left"/>
      <w:pPr>
        <w:ind w:left="1368" w:hanging="360"/>
      </w:pPr>
      <w:rPr>
        <w:rFonts w:hint="default"/>
        <w:color w:val="008AC8"/>
      </w:rPr>
    </w:lvl>
    <w:lvl w:ilvl="1" w:tplc="04090003" w:tentative="1">
      <w:start w:val="1"/>
      <w:numFmt w:val="lowerLetter"/>
      <w:lvlText w:val="%2."/>
      <w:lvlJc w:val="left"/>
      <w:pPr>
        <w:ind w:left="4680" w:hanging="360"/>
      </w:pPr>
    </w:lvl>
    <w:lvl w:ilvl="2" w:tplc="04090005" w:tentative="1">
      <w:start w:val="1"/>
      <w:numFmt w:val="lowerRoman"/>
      <w:lvlText w:val="%3."/>
      <w:lvlJc w:val="right"/>
      <w:pPr>
        <w:ind w:left="5400" w:hanging="180"/>
      </w:pPr>
    </w:lvl>
    <w:lvl w:ilvl="3" w:tplc="04090001" w:tentative="1">
      <w:start w:val="1"/>
      <w:numFmt w:val="decimal"/>
      <w:lvlText w:val="%4."/>
      <w:lvlJc w:val="left"/>
      <w:pPr>
        <w:ind w:left="6120" w:hanging="360"/>
      </w:pPr>
    </w:lvl>
    <w:lvl w:ilvl="4" w:tplc="04090003" w:tentative="1">
      <w:start w:val="1"/>
      <w:numFmt w:val="lowerLetter"/>
      <w:lvlText w:val="%5."/>
      <w:lvlJc w:val="left"/>
      <w:pPr>
        <w:ind w:left="6840" w:hanging="360"/>
      </w:pPr>
    </w:lvl>
    <w:lvl w:ilvl="5" w:tplc="04090005" w:tentative="1">
      <w:start w:val="1"/>
      <w:numFmt w:val="lowerRoman"/>
      <w:lvlText w:val="%6."/>
      <w:lvlJc w:val="right"/>
      <w:pPr>
        <w:ind w:left="7560" w:hanging="180"/>
      </w:pPr>
    </w:lvl>
    <w:lvl w:ilvl="6" w:tplc="04090001" w:tentative="1">
      <w:start w:val="1"/>
      <w:numFmt w:val="decimal"/>
      <w:lvlText w:val="%7."/>
      <w:lvlJc w:val="left"/>
      <w:pPr>
        <w:ind w:left="8280" w:hanging="360"/>
      </w:pPr>
    </w:lvl>
    <w:lvl w:ilvl="7" w:tplc="04090003" w:tentative="1">
      <w:start w:val="1"/>
      <w:numFmt w:val="lowerLetter"/>
      <w:lvlText w:val="%8."/>
      <w:lvlJc w:val="left"/>
      <w:pPr>
        <w:ind w:left="9000" w:hanging="360"/>
      </w:pPr>
    </w:lvl>
    <w:lvl w:ilvl="8" w:tplc="04090005" w:tentative="1">
      <w:start w:val="1"/>
      <w:numFmt w:val="lowerRoman"/>
      <w:lvlText w:val="%9."/>
      <w:lvlJc w:val="right"/>
      <w:pPr>
        <w:ind w:left="9720" w:hanging="180"/>
      </w:pPr>
    </w:lvl>
  </w:abstractNum>
  <w:abstractNum w:abstractNumId="48" w15:restartNumberingAfterBreak="0">
    <w:nsid w:val="69454CDF"/>
    <w:multiLevelType w:val="hybridMultilevel"/>
    <w:tmpl w:val="E62225AE"/>
    <w:lvl w:ilvl="0" w:tplc="0C090003">
      <w:start w:val="1"/>
      <w:numFmt w:val="lowerLetter"/>
      <w:pStyle w:val="NumBullet5"/>
      <w:lvlText w:val="%1)"/>
      <w:lvlJc w:val="left"/>
      <w:pPr>
        <w:ind w:left="1656" w:hanging="360"/>
      </w:pPr>
      <w:rPr>
        <w:rFonts w:hint="default"/>
        <w:color w:val="008AC8"/>
      </w:rPr>
    </w:lvl>
    <w:lvl w:ilvl="1" w:tplc="04090003" w:tentative="1">
      <w:start w:val="1"/>
      <w:numFmt w:val="lowerLetter"/>
      <w:lvlText w:val="%2."/>
      <w:lvlJc w:val="left"/>
      <w:pPr>
        <w:ind w:left="2376" w:hanging="360"/>
      </w:pPr>
    </w:lvl>
    <w:lvl w:ilvl="2" w:tplc="04090005" w:tentative="1">
      <w:start w:val="1"/>
      <w:numFmt w:val="lowerRoman"/>
      <w:lvlText w:val="%3."/>
      <w:lvlJc w:val="right"/>
      <w:pPr>
        <w:ind w:left="3096" w:hanging="180"/>
      </w:pPr>
    </w:lvl>
    <w:lvl w:ilvl="3" w:tplc="04090001" w:tentative="1">
      <w:start w:val="1"/>
      <w:numFmt w:val="decimal"/>
      <w:lvlText w:val="%4."/>
      <w:lvlJc w:val="left"/>
      <w:pPr>
        <w:ind w:left="3816" w:hanging="360"/>
      </w:pPr>
    </w:lvl>
    <w:lvl w:ilvl="4" w:tplc="04090003" w:tentative="1">
      <w:start w:val="1"/>
      <w:numFmt w:val="lowerLetter"/>
      <w:lvlText w:val="%5."/>
      <w:lvlJc w:val="left"/>
      <w:pPr>
        <w:ind w:left="4536" w:hanging="360"/>
      </w:pPr>
    </w:lvl>
    <w:lvl w:ilvl="5" w:tplc="04090005" w:tentative="1">
      <w:start w:val="1"/>
      <w:numFmt w:val="lowerRoman"/>
      <w:lvlText w:val="%6."/>
      <w:lvlJc w:val="right"/>
      <w:pPr>
        <w:ind w:left="5256" w:hanging="180"/>
      </w:pPr>
    </w:lvl>
    <w:lvl w:ilvl="6" w:tplc="04090001" w:tentative="1">
      <w:start w:val="1"/>
      <w:numFmt w:val="decimal"/>
      <w:lvlText w:val="%7."/>
      <w:lvlJc w:val="left"/>
      <w:pPr>
        <w:ind w:left="5976" w:hanging="360"/>
      </w:pPr>
    </w:lvl>
    <w:lvl w:ilvl="7" w:tplc="04090003" w:tentative="1">
      <w:start w:val="1"/>
      <w:numFmt w:val="lowerLetter"/>
      <w:lvlText w:val="%8."/>
      <w:lvlJc w:val="left"/>
      <w:pPr>
        <w:ind w:left="6696" w:hanging="360"/>
      </w:pPr>
    </w:lvl>
    <w:lvl w:ilvl="8" w:tplc="04090005" w:tentative="1">
      <w:start w:val="1"/>
      <w:numFmt w:val="lowerRoman"/>
      <w:lvlText w:val="%9."/>
      <w:lvlJc w:val="right"/>
      <w:pPr>
        <w:ind w:left="7416" w:hanging="180"/>
      </w:pPr>
    </w:lvl>
  </w:abstractNum>
  <w:abstractNum w:abstractNumId="4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50"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1" w15:restartNumberingAfterBreak="0">
    <w:nsid w:val="6E7F4D73"/>
    <w:multiLevelType w:val="hybridMultilevel"/>
    <w:tmpl w:val="3F5C0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CA1A65"/>
    <w:multiLevelType w:val="hybridMultilevel"/>
    <w:tmpl w:val="C93A3492"/>
    <w:lvl w:ilvl="0" w:tplc="D662FC8A">
      <w:start w:val="1"/>
      <w:numFmt w:val="ordinal"/>
      <w:pStyle w:val="ScenarioNumber"/>
      <w:lvlText w:val="%1. Scenario:"/>
      <w:lvlJc w:val="left"/>
      <w:pPr>
        <w:ind w:left="720" w:hanging="360"/>
      </w:pPr>
      <w:rPr>
        <w:rFonts w:ascii="Times New Roman" w:hAnsi="Times New Roman" w:cs="Times New Roman" w:hint="default"/>
        <w:b/>
        <w:bCs w:val="0"/>
        <w:i w:val="0"/>
        <w:iCs w:val="0"/>
        <w: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43E31E2"/>
    <w:multiLevelType w:val="multilevel"/>
    <w:tmpl w:val="9F563C84"/>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C7F69FB"/>
    <w:multiLevelType w:val="hybridMultilevel"/>
    <w:tmpl w:val="C7745CF8"/>
    <w:lvl w:ilvl="0" w:tplc="28489FE8">
      <w:start w:val="1"/>
      <w:numFmt w:val="bullet"/>
      <w:pStyle w:val="Bullet1B"/>
      <w:lvlText w:val=""/>
      <w:lvlJc w:val="left"/>
      <w:pPr>
        <w:ind w:left="1512" w:hanging="360"/>
      </w:pPr>
      <w:rPr>
        <w:rFonts w:ascii="Wingdings" w:hAnsi="Wingdings" w:cs="Wingdings"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55" w15:restartNumberingAfterBreak="0">
    <w:nsid w:val="7D4044F1"/>
    <w:multiLevelType w:val="hybridMultilevel"/>
    <w:tmpl w:val="0AA00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816C9F"/>
    <w:multiLevelType w:val="multilevel"/>
    <w:tmpl w:val="6BAC2374"/>
    <w:styleLink w:val="StyleBulletedCourierNewLeft125cmHanging075cm"/>
    <w:lvl w:ilvl="0">
      <w:start w:val="1"/>
      <w:numFmt w:val="bullet"/>
      <w:lvlText w:val=""/>
      <w:lvlJc w:val="left"/>
      <w:pPr>
        <w:ind w:left="720" w:hanging="360"/>
      </w:pPr>
      <w:rPr>
        <w:rFonts w:ascii="Symbol" w:hAnsi="Symbol" w:hint="default"/>
        <w:color w:val="E8106A"/>
        <w:sz w:val="20"/>
      </w:rPr>
    </w:lvl>
    <w:lvl w:ilvl="1">
      <w:start w:val="1"/>
      <w:numFmt w:val="bullet"/>
      <w:lvlText w:val="o"/>
      <w:lvlJc w:val="left"/>
      <w:pPr>
        <w:ind w:left="1440" w:hanging="360"/>
      </w:pPr>
      <w:rPr>
        <w:rFonts w:ascii="Courier New" w:hAnsi="Courier New"/>
        <w:sz w:val="1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F7D200E"/>
    <w:multiLevelType w:val="multilevel"/>
    <w:tmpl w:val="EC4E00F0"/>
    <w:styleLink w:val="StyleBulletedWingdingssymbol10ptCustomColorRGB23216"/>
    <w:lvl w:ilvl="0">
      <w:start w:val="1"/>
      <w:numFmt w:val="bullet"/>
      <w:lvlText w:val=""/>
      <w:lvlJc w:val="left"/>
      <w:pPr>
        <w:ind w:left="720" w:hanging="360"/>
      </w:pPr>
      <w:rPr>
        <w:rFonts w:ascii="Wingdings" w:hAnsi="Wingdings"/>
        <w:color w:val="E8106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lvlOverride w:ilvl="0">
      <w:lvl w:ilvl="0" w:tplc="5DC22E2A">
        <w:start w:val="1"/>
        <w:numFmt w:val="bullet"/>
        <w:pStyle w:val="Bullet10"/>
        <w:lvlText w:val=""/>
        <w:lvlJc w:val="left"/>
        <w:pPr>
          <w:ind w:left="792" w:hanging="360"/>
        </w:pPr>
        <w:rPr>
          <w:rFonts w:ascii="Symbol" w:hAnsi="Symbol" w:hint="default"/>
        </w:rPr>
      </w:lvl>
    </w:lvlOverride>
    <w:lvlOverride w:ilvl="1">
      <w:lvl w:ilvl="1" w:tplc="04090003">
        <w:start w:val="1"/>
        <w:numFmt w:val="bullet"/>
        <w:lvlText w:val="o"/>
        <w:lvlJc w:val="left"/>
        <w:pPr>
          <w:ind w:left="1512" w:hanging="360"/>
        </w:pPr>
        <w:rPr>
          <w:rFonts w:ascii="Courier New" w:hAnsi="Courier New" w:cs="Courier New" w:hint="default"/>
        </w:rPr>
      </w:lvl>
    </w:lvlOverride>
    <w:lvlOverride w:ilvl="2">
      <w:lvl w:ilvl="2" w:tplc="04090005" w:tentative="1">
        <w:start w:val="1"/>
        <w:numFmt w:val="bullet"/>
        <w:lvlText w:val=""/>
        <w:lvlJc w:val="left"/>
        <w:pPr>
          <w:ind w:left="2232" w:hanging="360"/>
        </w:pPr>
        <w:rPr>
          <w:rFonts w:ascii="Wingdings" w:hAnsi="Wingdings" w:hint="default"/>
        </w:rPr>
      </w:lvl>
    </w:lvlOverride>
    <w:lvlOverride w:ilvl="3">
      <w:lvl w:ilvl="3" w:tplc="04090001" w:tentative="1">
        <w:start w:val="1"/>
        <w:numFmt w:val="bullet"/>
        <w:lvlText w:val=""/>
        <w:lvlJc w:val="left"/>
        <w:pPr>
          <w:ind w:left="2952" w:hanging="360"/>
        </w:pPr>
        <w:rPr>
          <w:rFonts w:ascii="Symbol" w:hAnsi="Symbol" w:hint="default"/>
        </w:rPr>
      </w:lvl>
    </w:lvlOverride>
    <w:lvlOverride w:ilvl="4">
      <w:lvl w:ilvl="4" w:tplc="04090003" w:tentative="1">
        <w:start w:val="1"/>
        <w:numFmt w:val="bullet"/>
        <w:lvlText w:val="o"/>
        <w:lvlJc w:val="left"/>
        <w:pPr>
          <w:ind w:left="3672" w:hanging="360"/>
        </w:pPr>
        <w:rPr>
          <w:rFonts w:ascii="Courier New" w:hAnsi="Courier New" w:cs="Courier New" w:hint="default"/>
        </w:rPr>
      </w:lvl>
    </w:lvlOverride>
    <w:lvlOverride w:ilvl="5">
      <w:lvl w:ilvl="5" w:tplc="04090005" w:tentative="1">
        <w:start w:val="1"/>
        <w:numFmt w:val="bullet"/>
        <w:lvlText w:val=""/>
        <w:lvlJc w:val="left"/>
        <w:pPr>
          <w:ind w:left="4392" w:hanging="360"/>
        </w:pPr>
        <w:rPr>
          <w:rFonts w:ascii="Wingdings" w:hAnsi="Wingdings" w:hint="default"/>
        </w:rPr>
      </w:lvl>
    </w:lvlOverride>
    <w:lvlOverride w:ilvl="6">
      <w:lvl w:ilvl="6" w:tplc="04090001" w:tentative="1">
        <w:start w:val="1"/>
        <w:numFmt w:val="bullet"/>
        <w:lvlText w:val=""/>
        <w:lvlJc w:val="left"/>
        <w:pPr>
          <w:ind w:left="5112" w:hanging="360"/>
        </w:pPr>
        <w:rPr>
          <w:rFonts w:ascii="Symbol" w:hAnsi="Symbol" w:hint="default"/>
        </w:rPr>
      </w:lvl>
    </w:lvlOverride>
    <w:lvlOverride w:ilvl="7">
      <w:lvl w:ilvl="7" w:tplc="04090003" w:tentative="1">
        <w:start w:val="1"/>
        <w:numFmt w:val="bullet"/>
        <w:lvlText w:val="o"/>
        <w:lvlJc w:val="left"/>
        <w:pPr>
          <w:ind w:left="5832" w:hanging="360"/>
        </w:pPr>
        <w:rPr>
          <w:rFonts w:ascii="Courier New" w:hAnsi="Courier New" w:cs="Courier New" w:hint="default"/>
        </w:rPr>
      </w:lvl>
    </w:lvlOverride>
    <w:lvlOverride w:ilvl="8">
      <w:lvl w:ilvl="8" w:tplc="04090005" w:tentative="1">
        <w:start w:val="1"/>
        <w:numFmt w:val="bullet"/>
        <w:lvlText w:val=""/>
        <w:lvlJc w:val="left"/>
        <w:pPr>
          <w:ind w:left="6552" w:hanging="360"/>
        </w:pPr>
        <w:rPr>
          <w:rFonts w:ascii="Wingdings" w:hAnsi="Wingdings" w:hint="default"/>
        </w:rPr>
      </w:lvl>
    </w:lvlOverride>
  </w:num>
  <w:num w:numId="2">
    <w:abstractNumId w:val="32"/>
  </w:num>
  <w:num w:numId="3">
    <w:abstractNumId w:val="17"/>
  </w:num>
  <w:num w:numId="4">
    <w:abstractNumId w:val="37"/>
  </w:num>
  <w:num w:numId="5">
    <w:abstractNumId w:val="50"/>
  </w:num>
  <w:num w:numId="6">
    <w:abstractNumId w:val="15"/>
  </w:num>
  <w:num w:numId="7">
    <w:abstractNumId w:val="12"/>
  </w:num>
  <w:num w:numId="8">
    <w:abstractNumId w:val="50"/>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9">
    <w:abstractNumId w:val="47"/>
  </w:num>
  <w:num w:numId="10">
    <w:abstractNumId w:val="44"/>
  </w:num>
  <w:num w:numId="11">
    <w:abstractNumId w:val="14"/>
  </w:num>
  <w:num w:numId="12">
    <w:abstractNumId w:val="48"/>
  </w:num>
  <w:num w:numId="13">
    <w:abstractNumId w:val="41"/>
  </w:num>
  <w:num w:numId="14">
    <w:abstractNumId w:val="38"/>
  </w:num>
  <w:num w:numId="15">
    <w:abstractNumId w:val="25"/>
  </w:num>
  <w:num w:numId="16">
    <w:abstractNumId w:val="34"/>
  </w:num>
  <w:num w:numId="17">
    <w:abstractNumId w:val="19"/>
  </w:num>
  <w:num w:numId="18">
    <w:abstractNumId w:val="49"/>
  </w:num>
  <w:num w:numId="19">
    <w:abstractNumId w:val="4"/>
  </w:num>
  <w:num w:numId="20">
    <w:abstractNumId w:val="40"/>
  </w:num>
  <w:num w:numId="21">
    <w:abstractNumId w:val="1"/>
  </w:num>
  <w:num w:numId="22">
    <w:abstractNumId w:val="0"/>
  </w:num>
  <w:num w:numId="23">
    <w:abstractNumId w:val="54"/>
  </w:num>
  <w:num w:numId="24">
    <w:abstractNumId w:val="9"/>
  </w:num>
  <w:num w:numId="25">
    <w:abstractNumId w:val="35"/>
  </w:num>
  <w:num w:numId="26">
    <w:abstractNumId w:val="36"/>
  </w:num>
  <w:num w:numId="27">
    <w:abstractNumId w:val="31"/>
  </w:num>
  <w:num w:numId="28">
    <w:abstractNumId w:val="57"/>
  </w:num>
  <w:num w:numId="29">
    <w:abstractNumId w:val="42"/>
  </w:num>
  <w:num w:numId="30">
    <w:abstractNumId w:val="10"/>
  </w:num>
  <w:num w:numId="31">
    <w:abstractNumId w:val="13"/>
  </w:num>
  <w:num w:numId="32">
    <w:abstractNumId w:val="8"/>
  </w:num>
  <w:num w:numId="33">
    <w:abstractNumId w:val="16"/>
  </w:num>
  <w:num w:numId="34">
    <w:abstractNumId w:val="20"/>
  </w:num>
  <w:num w:numId="35">
    <w:abstractNumId w:val="56"/>
  </w:num>
  <w:num w:numId="36">
    <w:abstractNumId w:val="24"/>
  </w:num>
  <w:num w:numId="37">
    <w:abstractNumId w:val="5"/>
    <w:lvlOverride w:ilvl="0">
      <w:startOverride w:val="1"/>
    </w:lvlOverride>
  </w:num>
  <w:num w:numId="38">
    <w:abstractNumId w:val="55"/>
  </w:num>
  <w:num w:numId="39">
    <w:abstractNumId w:val="43"/>
  </w:num>
  <w:num w:numId="40">
    <w:abstractNumId w:val="52"/>
  </w:num>
  <w:num w:numId="41">
    <w:abstractNumId w:val="53"/>
  </w:num>
  <w:num w:numId="42">
    <w:abstractNumId w:val="29"/>
  </w:num>
  <w:num w:numId="43">
    <w:abstractNumId w:val="51"/>
  </w:num>
  <w:num w:numId="44">
    <w:abstractNumId w:val="2"/>
  </w:num>
  <w:num w:numId="45">
    <w:abstractNumId w:val="11"/>
  </w:num>
  <w:num w:numId="46">
    <w:abstractNumId w:val="39"/>
  </w:num>
  <w:num w:numId="47">
    <w:abstractNumId w:val="6"/>
  </w:num>
  <w:num w:numId="48">
    <w:abstractNumId w:val="28"/>
  </w:num>
  <w:num w:numId="49">
    <w:abstractNumId w:val="18"/>
  </w:num>
  <w:num w:numId="50">
    <w:abstractNumId w:val="46"/>
  </w:num>
  <w:num w:numId="51">
    <w:abstractNumId w:val="30"/>
  </w:num>
  <w:num w:numId="52">
    <w:abstractNumId w:val="7"/>
  </w:num>
  <w:num w:numId="53">
    <w:abstractNumId w:val="33"/>
  </w:num>
  <w:num w:numId="54">
    <w:abstractNumId w:val="22"/>
  </w:num>
  <w:num w:numId="55">
    <w:abstractNumId w:val="3"/>
  </w:num>
  <w:num w:numId="56">
    <w:abstractNumId w:val="23"/>
  </w:num>
  <w:num w:numId="57">
    <w:abstractNumId w:val="27"/>
  </w:num>
  <w:num w:numId="58">
    <w:abstractNumId w:val="21"/>
  </w:num>
  <w:num w:numId="59">
    <w:abstractNumId w:val="26"/>
  </w:num>
  <w:num w:numId="60">
    <w:abstractNumId w:val="12"/>
  </w:num>
  <w:num w:numId="61">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718"/>
    <w:rsid w:val="00001165"/>
    <w:rsid w:val="000026D3"/>
    <w:rsid w:val="000031CA"/>
    <w:rsid w:val="00003530"/>
    <w:rsid w:val="000038AB"/>
    <w:rsid w:val="000056FA"/>
    <w:rsid w:val="00011663"/>
    <w:rsid w:val="00011DBE"/>
    <w:rsid w:val="00013718"/>
    <w:rsid w:val="00013BE6"/>
    <w:rsid w:val="00013F3F"/>
    <w:rsid w:val="00014C69"/>
    <w:rsid w:val="00014F06"/>
    <w:rsid w:val="000167AD"/>
    <w:rsid w:val="00017123"/>
    <w:rsid w:val="00020847"/>
    <w:rsid w:val="00021731"/>
    <w:rsid w:val="00023811"/>
    <w:rsid w:val="000238C3"/>
    <w:rsid w:val="00024983"/>
    <w:rsid w:val="000252A0"/>
    <w:rsid w:val="000258C4"/>
    <w:rsid w:val="00025E03"/>
    <w:rsid w:val="00026103"/>
    <w:rsid w:val="00026196"/>
    <w:rsid w:val="00026222"/>
    <w:rsid w:val="00026F63"/>
    <w:rsid w:val="00027047"/>
    <w:rsid w:val="000300F1"/>
    <w:rsid w:val="00030321"/>
    <w:rsid w:val="00031B96"/>
    <w:rsid w:val="00032171"/>
    <w:rsid w:val="00032D86"/>
    <w:rsid w:val="00033F5E"/>
    <w:rsid w:val="0003401B"/>
    <w:rsid w:val="00034D4D"/>
    <w:rsid w:val="000355B2"/>
    <w:rsid w:val="0003577F"/>
    <w:rsid w:val="00035C63"/>
    <w:rsid w:val="00035F78"/>
    <w:rsid w:val="000368B5"/>
    <w:rsid w:val="00040140"/>
    <w:rsid w:val="00041686"/>
    <w:rsid w:val="00042B19"/>
    <w:rsid w:val="0004349B"/>
    <w:rsid w:val="00043EA0"/>
    <w:rsid w:val="0004484A"/>
    <w:rsid w:val="00046863"/>
    <w:rsid w:val="00046D7B"/>
    <w:rsid w:val="00046EFF"/>
    <w:rsid w:val="0004718D"/>
    <w:rsid w:val="00047C84"/>
    <w:rsid w:val="00051310"/>
    <w:rsid w:val="00051D18"/>
    <w:rsid w:val="000528D8"/>
    <w:rsid w:val="00052AB7"/>
    <w:rsid w:val="000531CA"/>
    <w:rsid w:val="00053330"/>
    <w:rsid w:val="00053719"/>
    <w:rsid w:val="000546ED"/>
    <w:rsid w:val="00054E00"/>
    <w:rsid w:val="00054E83"/>
    <w:rsid w:val="00055703"/>
    <w:rsid w:val="000577B5"/>
    <w:rsid w:val="00057E9F"/>
    <w:rsid w:val="000620A2"/>
    <w:rsid w:val="000641AD"/>
    <w:rsid w:val="00064889"/>
    <w:rsid w:val="00064BBC"/>
    <w:rsid w:val="00065DB1"/>
    <w:rsid w:val="00072698"/>
    <w:rsid w:val="00072937"/>
    <w:rsid w:val="000736FC"/>
    <w:rsid w:val="00074898"/>
    <w:rsid w:val="000763CD"/>
    <w:rsid w:val="0007661B"/>
    <w:rsid w:val="0007667F"/>
    <w:rsid w:val="00077017"/>
    <w:rsid w:val="000824AD"/>
    <w:rsid w:val="0008331D"/>
    <w:rsid w:val="00083C82"/>
    <w:rsid w:val="00084708"/>
    <w:rsid w:val="00086928"/>
    <w:rsid w:val="00086B26"/>
    <w:rsid w:val="00086E00"/>
    <w:rsid w:val="000908B2"/>
    <w:rsid w:val="0009199F"/>
    <w:rsid w:val="000929D0"/>
    <w:rsid w:val="00092C57"/>
    <w:rsid w:val="00092F90"/>
    <w:rsid w:val="00093359"/>
    <w:rsid w:val="0009456E"/>
    <w:rsid w:val="00095C01"/>
    <w:rsid w:val="000966ED"/>
    <w:rsid w:val="00096DB6"/>
    <w:rsid w:val="0009704E"/>
    <w:rsid w:val="000A00BF"/>
    <w:rsid w:val="000A08E7"/>
    <w:rsid w:val="000A15B2"/>
    <w:rsid w:val="000A1D12"/>
    <w:rsid w:val="000A30AF"/>
    <w:rsid w:val="000A3764"/>
    <w:rsid w:val="000A430C"/>
    <w:rsid w:val="000A6D12"/>
    <w:rsid w:val="000A6EAE"/>
    <w:rsid w:val="000A7BB4"/>
    <w:rsid w:val="000A7D5B"/>
    <w:rsid w:val="000B022C"/>
    <w:rsid w:val="000B370E"/>
    <w:rsid w:val="000B41B7"/>
    <w:rsid w:val="000B48DE"/>
    <w:rsid w:val="000B4C15"/>
    <w:rsid w:val="000B4C2E"/>
    <w:rsid w:val="000B52FC"/>
    <w:rsid w:val="000B574C"/>
    <w:rsid w:val="000B5AC4"/>
    <w:rsid w:val="000B711E"/>
    <w:rsid w:val="000C1882"/>
    <w:rsid w:val="000C18A2"/>
    <w:rsid w:val="000C1FE0"/>
    <w:rsid w:val="000C39DE"/>
    <w:rsid w:val="000C42DD"/>
    <w:rsid w:val="000C5558"/>
    <w:rsid w:val="000C5C1E"/>
    <w:rsid w:val="000C7A63"/>
    <w:rsid w:val="000D4107"/>
    <w:rsid w:val="000D4D95"/>
    <w:rsid w:val="000D6614"/>
    <w:rsid w:val="000D7017"/>
    <w:rsid w:val="000D7A35"/>
    <w:rsid w:val="000D7ED1"/>
    <w:rsid w:val="000E1C57"/>
    <w:rsid w:val="000E21E2"/>
    <w:rsid w:val="000E248C"/>
    <w:rsid w:val="000E3B29"/>
    <w:rsid w:val="000E7844"/>
    <w:rsid w:val="000F0935"/>
    <w:rsid w:val="000F0937"/>
    <w:rsid w:val="000F0990"/>
    <w:rsid w:val="000F0DBA"/>
    <w:rsid w:val="000F0E2B"/>
    <w:rsid w:val="000F141D"/>
    <w:rsid w:val="000F3BD9"/>
    <w:rsid w:val="000F3EA0"/>
    <w:rsid w:val="000F59D6"/>
    <w:rsid w:val="000F5D43"/>
    <w:rsid w:val="0010001A"/>
    <w:rsid w:val="00100321"/>
    <w:rsid w:val="00101E62"/>
    <w:rsid w:val="00102792"/>
    <w:rsid w:val="001034DB"/>
    <w:rsid w:val="001049F6"/>
    <w:rsid w:val="0010613B"/>
    <w:rsid w:val="00110048"/>
    <w:rsid w:val="00110858"/>
    <w:rsid w:val="00110CD2"/>
    <w:rsid w:val="00110DC9"/>
    <w:rsid w:val="00111023"/>
    <w:rsid w:val="001111F9"/>
    <w:rsid w:val="00111B82"/>
    <w:rsid w:val="00112CAE"/>
    <w:rsid w:val="001135BD"/>
    <w:rsid w:val="001136A9"/>
    <w:rsid w:val="00114E4F"/>
    <w:rsid w:val="00115590"/>
    <w:rsid w:val="0011727A"/>
    <w:rsid w:val="001209D0"/>
    <w:rsid w:val="001240F8"/>
    <w:rsid w:val="00124DDA"/>
    <w:rsid w:val="00126DB3"/>
    <w:rsid w:val="00130929"/>
    <w:rsid w:val="00132A9E"/>
    <w:rsid w:val="00132D22"/>
    <w:rsid w:val="0013314A"/>
    <w:rsid w:val="00133F98"/>
    <w:rsid w:val="00134456"/>
    <w:rsid w:val="001348F9"/>
    <w:rsid w:val="00134C6B"/>
    <w:rsid w:val="001350BC"/>
    <w:rsid w:val="00135311"/>
    <w:rsid w:val="00136011"/>
    <w:rsid w:val="00137249"/>
    <w:rsid w:val="00141723"/>
    <w:rsid w:val="00142257"/>
    <w:rsid w:val="001435FF"/>
    <w:rsid w:val="00143F3D"/>
    <w:rsid w:val="001451BF"/>
    <w:rsid w:val="0014573A"/>
    <w:rsid w:val="001472B6"/>
    <w:rsid w:val="00147721"/>
    <w:rsid w:val="00147F88"/>
    <w:rsid w:val="0015143F"/>
    <w:rsid w:val="00153224"/>
    <w:rsid w:val="00153A8A"/>
    <w:rsid w:val="001544A4"/>
    <w:rsid w:val="00154983"/>
    <w:rsid w:val="00154F27"/>
    <w:rsid w:val="001552EC"/>
    <w:rsid w:val="00156AB2"/>
    <w:rsid w:val="00156C50"/>
    <w:rsid w:val="001603F7"/>
    <w:rsid w:val="001606E2"/>
    <w:rsid w:val="00161D30"/>
    <w:rsid w:val="00163E1F"/>
    <w:rsid w:val="001642E7"/>
    <w:rsid w:val="0016603E"/>
    <w:rsid w:val="00170B9D"/>
    <w:rsid w:val="00170C06"/>
    <w:rsid w:val="00171743"/>
    <w:rsid w:val="00171DF8"/>
    <w:rsid w:val="001756EE"/>
    <w:rsid w:val="00177F94"/>
    <w:rsid w:val="00181A7A"/>
    <w:rsid w:val="00182C68"/>
    <w:rsid w:val="00183721"/>
    <w:rsid w:val="0018486F"/>
    <w:rsid w:val="001849A4"/>
    <w:rsid w:val="001853C2"/>
    <w:rsid w:val="001859F2"/>
    <w:rsid w:val="0018606F"/>
    <w:rsid w:val="00190020"/>
    <w:rsid w:val="00190342"/>
    <w:rsid w:val="001905E2"/>
    <w:rsid w:val="00190AD8"/>
    <w:rsid w:val="001912E6"/>
    <w:rsid w:val="00193359"/>
    <w:rsid w:val="001939AF"/>
    <w:rsid w:val="00194AF9"/>
    <w:rsid w:val="00195662"/>
    <w:rsid w:val="001966DB"/>
    <w:rsid w:val="001A030E"/>
    <w:rsid w:val="001A0730"/>
    <w:rsid w:val="001A1185"/>
    <w:rsid w:val="001A1A6D"/>
    <w:rsid w:val="001A29F9"/>
    <w:rsid w:val="001A2E25"/>
    <w:rsid w:val="001A3EB0"/>
    <w:rsid w:val="001A4AE0"/>
    <w:rsid w:val="001A5F39"/>
    <w:rsid w:val="001A7E0C"/>
    <w:rsid w:val="001B0553"/>
    <w:rsid w:val="001B07D4"/>
    <w:rsid w:val="001B0955"/>
    <w:rsid w:val="001B09FE"/>
    <w:rsid w:val="001B18B3"/>
    <w:rsid w:val="001B209C"/>
    <w:rsid w:val="001B2EC8"/>
    <w:rsid w:val="001B43D9"/>
    <w:rsid w:val="001B4C24"/>
    <w:rsid w:val="001B5493"/>
    <w:rsid w:val="001B6806"/>
    <w:rsid w:val="001B6E48"/>
    <w:rsid w:val="001B72F2"/>
    <w:rsid w:val="001B7CB5"/>
    <w:rsid w:val="001C158F"/>
    <w:rsid w:val="001C1FF9"/>
    <w:rsid w:val="001C2AF8"/>
    <w:rsid w:val="001C2DF3"/>
    <w:rsid w:val="001C5DF4"/>
    <w:rsid w:val="001C710B"/>
    <w:rsid w:val="001C77A6"/>
    <w:rsid w:val="001C7B09"/>
    <w:rsid w:val="001C7DDF"/>
    <w:rsid w:val="001D3FFC"/>
    <w:rsid w:val="001D5498"/>
    <w:rsid w:val="001D5563"/>
    <w:rsid w:val="001D707A"/>
    <w:rsid w:val="001D7D1C"/>
    <w:rsid w:val="001E2153"/>
    <w:rsid w:val="001E2D66"/>
    <w:rsid w:val="001E3719"/>
    <w:rsid w:val="001E3B41"/>
    <w:rsid w:val="001E4329"/>
    <w:rsid w:val="001E4878"/>
    <w:rsid w:val="001E51B1"/>
    <w:rsid w:val="001E530C"/>
    <w:rsid w:val="001E6377"/>
    <w:rsid w:val="001E6480"/>
    <w:rsid w:val="001F15EE"/>
    <w:rsid w:val="001F288B"/>
    <w:rsid w:val="001F5D12"/>
    <w:rsid w:val="00200D72"/>
    <w:rsid w:val="00200F4A"/>
    <w:rsid w:val="0020238B"/>
    <w:rsid w:val="00202407"/>
    <w:rsid w:val="002047A1"/>
    <w:rsid w:val="00204A5E"/>
    <w:rsid w:val="0020535C"/>
    <w:rsid w:val="0020595A"/>
    <w:rsid w:val="00206964"/>
    <w:rsid w:val="00206BC2"/>
    <w:rsid w:val="002070A1"/>
    <w:rsid w:val="00207C65"/>
    <w:rsid w:val="00210417"/>
    <w:rsid w:val="00211D7E"/>
    <w:rsid w:val="00212A30"/>
    <w:rsid w:val="00212CFC"/>
    <w:rsid w:val="002130CA"/>
    <w:rsid w:val="00213D22"/>
    <w:rsid w:val="00215859"/>
    <w:rsid w:val="00215ABB"/>
    <w:rsid w:val="00215F8E"/>
    <w:rsid w:val="00216432"/>
    <w:rsid w:val="002165E5"/>
    <w:rsid w:val="002166CF"/>
    <w:rsid w:val="00216F0F"/>
    <w:rsid w:val="00217A3C"/>
    <w:rsid w:val="00217ACB"/>
    <w:rsid w:val="00220811"/>
    <w:rsid w:val="0022174B"/>
    <w:rsid w:val="00222239"/>
    <w:rsid w:val="002229CF"/>
    <w:rsid w:val="00223D89"/>
    <w:rsid w:val="0022450B"/>
    <w:rsid w:val="002253E7"/>
    <w:rsid w:val="002268E5"/>
    <w:rsid w:val="00227F0D"/>
    <w:rsid w:val="00227F83"/>
    <w:rsid w:val="002309C6"/>
    <w:rsid w:val="00232E71"/>
    <w:rsid w:val="0023687C"/>
    <w:rsid w:val="00241B00"/>
    <w:rsid w:val="00241B0E"/>
    <w:rsid w:val="00241F72"/>
    <w:rsid w:val="00242023"/>
    <w:rsid w:val="002423C6"/>
    <w:rsid w:val="002425F1"/>
    <w:rsid w:val="0024269D"/>
    <w:rsid w:val="00242D2B"/>
    <w:rsid w:val="00243668"/>
    <w:rsid w:val="00244220"/>
    <w:rsid w:val="00244E03"/>
    <w:rsid w:val="0024510A"/>
    <w:rsid w:val="0024549D"/>
    <w:rsid w:val="00247666"/>
    <w:rsid w:val="002476A7"/>
    <w:rsid w:val="002521B8"/>
    <w:rsid w:val="00252758"/>
    <w:rsid w:val="00254298"/>
    <w:rsid w:val="00254646"/>
    <w:rsid w:val="002565FB"/>
    <w:rsid w:val="00261D86"/>
    <w:rsid w:val="00261F4F"/>
    <w:rsid w:val="00264F2E"/>
    <w:rsid w:val="002653DF"/>
    <w:rsid w:val="00265A43"/>
    <w:rsid w:val="00267635"/>
    <w:rsid w:val="002678B1"/>
    <w:rsid w:val="00267E49"/>
    <w:rsid w:val="002702EF"/>
    <w:rsid w:val="0027168C"/>
    <w:rsid w:val="0027254B"/>
    <w:rsid w:val="00272956"/>
    <w:rsid w:val="00273499"/>
    <w:rsid w:val="00273D69"/>
    <w:rsid w:val="002774C2"/>
    <w:rsid w:val="0028030F"/>
    <w:rsid w:val="00280ED1"/>
    <w:rsid w:val="00282421"/>
    <w:rsid w:val="00285212"/>
    <w:rsid w:val="00287C0A"/>
    <w:rsid w:val="002907F3"/>
    <w:rsid w:val="00290A50"/>
    <w:rsid w:val="00290CA1"/>
    <w:rsid w:val="00293A30"/>
    <w:rsid w:val="002945C4"/>
    <w:rsid w:val="00295B4C"/>
    <w:rsid w:val="00295D19"/>
    <w:rsid w:val="0029697E"/>
    <w:rsid w:val="002A3729"/>
    <w:rsid w:val="002A4CED"/>
    <w:rsid w:val="002B0F9B"/>
    <w:rsid w:val="002B1426"/>
    <w:rsid w:val="002B1E0F"/>
    <w:rsid w:val="002B1F7F"/>
    <w:rsid w:val="002B1FB7"/>
    <w:rsid w:val="002B2AF3"/>
    <w:rsid w:val="002B3EF2"/>
    <w:rsid w:val="002B429A"/>
    <w:rsid w:val="002B4BD3"/>
    <w:rsid w:val="002B5516"/>
    <w:rsid w:val="002B58B0"/>
    <w:rsid w:val="002B6F37"/>
    <w:rsid w:val="002B73CF"/>
    <w:rsid w:val="002C1706"/>
    <w:rsid w:val="002C7D4D"/>
    <w:rsid w:val="002D0299"/>
    <w:rsid w:val="002D61B0"/>
    <w:rsid w:val="002D6D77"/>
    <w:rsid w:val="002D70BE"/>
    <w:rsid w:val="002D7327"/>
    <w:rsid w:val="002D744C"/>
    <w:rsid w:val="002D7F58"/>
    <w:rsid w:val="002E0AE1"/>
    <w:rsid w:val="002E0B35"/>
    <w:rsid w:val="002E0DFD"/>
    <w:rsid w:val="002E2CB3"/>
    <w:rsid w:val="002E43AA"/>
    <w:rsid w:val="002E44A6"/>
    <w:rsid w:val="002E493C"/>
    <w:rsid w:val="002E5934"/>
    <w:rsid w:val="002E6391"/>
    <w:rsid w:val="002E6515"/>
    <w:rsid w:val="002E77F0"/>
    <w:rsid w:val="002E7C30"/>
    <w:rsid w:val="002F03E0"/>
    <w:rsid w:val="002F05F2"/>
    <w:rsid w:val="002F0834"/>
    <w:rsid w:val="002F1361"/>
    <w:rsid w:val="002F1B8C"/>
    <w:rsid w:val="002F2C27"/>
    <w:rsid w:val="002F2D1B"/>
    <w:rsid w:val="002F3CA6"/>
    <w:rsid w:val="002F526D"/>
    <w:rsid w:val="002F61B4"/>
    <w:rsid w:val="002F6492"/>
    <w:rsid w:val="002F76C2"/>
    <w:rsid w:val="002F7BA7"/>
    <w:rsid w:val="00300E10"/>
    <w:rsid w:val="003034C6"/>
    <w:rsid w:val="00304331"/>
    <w:rsid w:val="00304E30"/>
    <w:rsid w:val="0030563A"/>
    <w:rsid w:val="00306447"/>
    <w:rsid w:val="00306A11"/>
    <w:rsid w:val="003105F1"/>
    <w:rsid w:val="00310804"/>
    <w:rsid w:val="003117CD"/>
    <w:rsid w:val="00311A33"/>
    <w:rsid w:val="0031269A"/>
    <w:rsid w:val="003127DD"/>
    <w:rsid w:val="003129BD"/>
    <w:rsid w:val="00313147"/>
    <w:rsid w:val="00313557"/>
    <w:rsid w:val="003148F4"/>
    <w:rsid w:val="00314CBF"/>
    <w:rsid w:val="00314F8C"/>
    <w:rsid w:val="00315B22"/>
    <w:rsid w:val="00320594"/>
    <w:rsid w:val="003239EC"/>
    <w:rsid w:val="003261A7"/>
    <w:rsid w:val="00330188"/>
    <w:rsid w:val="00331469"/>
    <w:rsid w:val="00331ABB"/>
    <w:rsid w:val="00332F24"/>
    <w:rsid w:val="003330B0"/>
    <w:rsid w:val="003337A1"/>
    <w:rsid w:val="0033384D"/>
    <w:rsid w:val="00333EC5"/>
    <w:rsid w:val="00334507"/>
    <w:rsid w:val="003346AE"/>
    <w:rsid w:val="00341F64"/>
    <w:rsid w:val="00342036"/>
    <w:rsid w:val="003423E4"/>
    <w:rsid w:val="00342676"/>
    <w:rsid w:val="00342CA1"/>
    <w:rsid w:val="00343CFA"/>
    <w:rsid w:val="00343FCB"/>
    <w:rsid w:val="00347319"/>
    <w:rsid w:val="00347ECF"/>
    <w:rsid w:val="00350542"/>
    <w:rsid w:val="00350F41"/>
    <w:rsid w:val="003518E2"/>
    <w:rsid w:val="003522F5"/>
    <w:rsid w:val="00352BE1"/>
    <w:rsid w:val="003535B0"/>
    <w:rsid w:val="0035361E"/>
    <w:rsid w:val="003571EF"/>
    <w:rsid w:val="003577FE"/>
    <w:rsid w:val="00360ED4"/>
    <w:rsid w:val="00360F0E"/>
    <w:rsid w:val="00361CFC"/>
    <w:rsid w:val="003622BB"/>
    <w:rsid w:val="00362A9F"/>
    <w:rsid w:val="00362ABD"/>
    <w:rsid w:val="0036379A"/>
    <w:rsid w:val="00364AD7"/>
    <w:rsid w:val="00367000"/>
    <w:rsid w:val="003673B3"/>
    <w:rsid w:val="00367911"/>
    <w:rsid w:val="0036797C"/>
    <w:rsid w:val="00371473"/>
    <w:rsid w:val="00373A59"/>
    <w:rsid w:val="0037461D"/>
    <w:rsid w:val="00375C35"/>
    <w:rsid w:val="0037645F"/>
    <w:rsid w:val="00376C26"/>
    <w:rsid w:val="00380BD6"/>
    <w:rsid w:val="0038266D"/>
    <w:rsid w:val="00382788"/>
    <w:rsid w:val="003841D8"/>
    <w:rsid w:val="00384AEE"/>
    <w:rsid w:val="00384C65"/>
    <w:rsid w:val="003850D7"/>
    <w:rsid w:val="00386ACC"/>
    <w:rsid w:val="003913B4"/>
    <w:rsid w:val="003919E5"/>
    <w:rsid w:val="00391BEF"/>
    <w:rsid w:val="003922A4"/>
    <w:rsid w:val="003960B0"/>
    <w:rsid w:val="003961A0"/>
    <w:rsid w:val="0039700C"/>
    <w:rsid w:val="003A123D"/>
    <w:rsid w:val="003A1849"/>
    <w:rsid w:val="003A25FF"/>
    <w:rsid w:val="003A2A8F"/>
    <w:rsid w:val="003A2D1D"/>
    <w:rsid w:val="003A672A"/>
    <w:rsid w:val="003A72BE"/>
    <w:rsid w:val="003A73A9"/>
    <w:rsid w:val="003B37A5"/>
    <w:rsid w:val="003B47FD"/>
    <w:rsid w:val="003B5642"/>
    <w:rsid w:val="003B6FD2"/>
    <w:rsid w:val="003B7DE6"/>
    <w:rsid w:val="003C03AF"/>
    <w:rsid w:val="003C052C"/>
    <w:rsid w:val="003C1258"/>
    <w:rsid w:val="003C1292"/>
    <w:rsid w:val="003C2395"/>
    <w:rsid w:val="003C3020"/>
    <w:rsid w:val="003C3A74"/>
    <w:rsid w:val="003C492A"/>
    <w:rsid w:val="003C49A1"/>
    <w:rsid w:val="003C4CE6"/>
    <w:rsid w:val="003C5D31"/>
    <w:rsid w:val="003C6026"/>
    <w:rsid w:val="003C7160"/>
    <w:rsid w:val="003D002E"/>
    <w:rsid w:val="003D04AE"/>
    <w:rsid w:val="003D29FE"/>
    <w:rsid w:val="003D2BB8"/>
    <w:rsid w:val="003D3823"/>
    <w:rsid w:val="003D396B"/>
    <w:rsid w:val="003D3B93"/>
    <w:rsid w:val="003D3BB3"/>
    <w:rsid w:val="003D3E85"/>
    <w:rsid w:val="003D6526"/>
    <w:rsid w:val="003D6C3B"/>
    <w:rsid w:val="003D7017"/>
    <w:rsid w:val="003D7203"/>
    <w:rsid w:val="003E0B54"/>
    <w:rsid w:val="003E0DC5"/>
    <w:rsid w:val="003E24CB"/>
    <w:rsid w:val="003E24ED"/>
    <w:rsid w:val="003E47DB"/>
    <w:rsid w:val="003E4A69"/>
    <w:rsid w:val="003E5136"/>
    <w:rsid w:val="003E547E"/>
    <w:rsid w:val="003E5612"/>
    <w:rsid w:val="003E5DE8"/>
    <w:rsid w:val="003F03A1"/>
    <w:rsid w:val="003F03EF"/>
    <w:rsid w:val="003F2123"/>
    <w:rsid w:val="003F28C1"/>
    <w:rsid w:val="003F2D87"/>
    <w:rsid w:val="003F4662"/>
    <w:rsid w:val="003F4743"/>
    <w:rsid w:val="003F57E2"/>
    <w:rsid w:val="003F5BAB"/>
    <w:rsid w:val="003F790A"/>
    <w:rsid w:val="003F7AC4"/>
    <w:rsid w:val="00402FA5"/>
    <w:rsid w:val="00403D90"/>
    <w:rsid w:val="004041F0"/>
    <w:rsid w:val="004047D2"/>
    <w:rsid w:val="00404B96"/>
    <w:rsid w:val="0040550F"/>
    <w:rsid w:val="00406496"/>
    <w:rsid w:val="00406699"/>
    <w:rsid w:val="004100F5"/>
    <w:rsid w:val="00410BEC"/>
    <w:rsid w:val="00414167"/>
    <w:rsid w:val="0041744D"/>
    <w:rsid w:val="00420F3E"/>
    <w:rsid w:val="0042322D"/>
    <w:rsid w:val="00424CE9"/>
    <w:rsid w:val="00425677"/>
    <w:rsid w:val="004261D3"/>
    <w:rsid w:val="00426908"/>
    <w:rsid w:val="00426976"/>
    <w:rsid w:val="004272CD"/>
    <w:rsid w:val="00430C4A"/>
    <w:rsid w:val="00431EFA"/>
    <w:rsid w:val="00433088"/>
    <w:rsid w:val="0043361C"/>
    <w:rsid w:val="00435601"/>
    <w:rsid w:val="004373B1"/>
    <w:rsid w:val="00440C4D"/>
    <w:rsid w:val="00441402"/>
    <w:rsid w:val="00442888"/>
    <w:rsid w:val="00443B0D"/>
    <w:rsid w:val="00445F36"/>
    <w:rsid w:val="00446082"/>
    <w:rsid w:val="00446D15"/>
    <w:rsid w:val="00447005"/>
    <w:rsid w:val="00447AA7"/>
    <w:rsid w:val="00447D9C"/>
    <w:rsid w:val="00452F91"/>
    <w:rsid w:val="004541E8"/>
    <w:rsid w:val="004542F8"/>
    <w:rsid w:val="00455632"/>
    <w:rsid w:val="004575F9"/>
    <w:rsid w:val="00460730"/>
    <w:rsid w:val="00460CE9"/>
    <w:rsid w:val="00461357"/>
    <w:rsid w:val="00461410"/>
    <w:rsid w:val="00461448"/>
    <w:rsid w:val="0046317A"/>
    <w:rsid w:val="00465CBB"/>
    <w:rsid w:val="00466AEB"/>
    <w:rsid w:val="004674A0"/>
    <w:rsid w:val="00467975"/>
    <w:rsid w:val="004722E4"/>
    <w:rsid w:val="004723F7"/>
    <w:rsid w:val="004732F0"/>
    <w:rsid w:val="00473823"/>
    <w:rsid w:val="00475B99"/>
    <w:rsid w:val="00477AAB"/>
    <w:rsid w:val="00477BAA"/>
    <w:rsid w:val="00482F28"/>
    <w:rsid w:val="0048347D"/>
    <w:rsid w:val="00485DA8"/>
    <w:rsid w:val="00486BF3"/>
    <w:rsid w:val="00487EE1"/>
    <w:rsid w:val="00490E5F"/>
    <w:rsid w:val="004913CE"/>
    <w:rsid w:val="0049193C"/>
    <w:rsid w:val="00491B9D"/>
    <w:rsid w:val="0049304B"/>
    <w:rsid w:val="00494A9E"/>
    <w:rsid w:val="004956D9"/>
    <w:rsid w:val="00495723"/>
    <w:rsid w:val="00495F38"/>
    <w:rsid w:val="0049718B"/>
    <w:rsid w:val="00497828"/>
    <w:rsid w:val="004A063C"/>
    <w:rsid w:val="004A1923"/>
    <w:rsid w:val="004A3650"/>
    <w:rsid w:val="004A47C6"/>
    <w:rsid w:val="004A4DDF"/>
    <w:rsid w:val="004A539B"/>
    <w:rsid w:val="004A5BF6"/>
    <w:rsid w:val="004A6968"/>
    <w:rsid w:val="004A7049"/>
    <w:rsid w:val="004A7536"/>
    <w:rsid w:val="004B0BF5"/>
    <w:rsid w:val="004B22FF"/>
    <w:rsid w:val="004B4057"/>
    <w:rsid w:val="004B41E4"/>
    <w:rsid w:val="004B435B"/>
    <w:rsid w:val="004B4F64"/>
    <w:rsid w:val="004B5D41"/>
    <w:rsid w:val="004B6E36"/>
    <w:rsid w:val="004B7014"/>
    <w:rsid w:val="004B7C21"/>
    <w:rsid w:val="004C0BA8"/>
    <w:rsid w:val="004C0BD4"/>
    <w:rsid w:val="004C123D"/>
    <w:rsid w:val="004C27CC"/>
    <w:rsid w:val="004C29C4"/>
    <w:rsid w:val="004C2A55"/>
    <w:rsid w:val="004C4043"/>
    <w:rsid w:val="004C48D4"/>
    <w:rsid w:val="004C5D9C"/>
    <w:rsid w:val="004C7526"/>
    <w:rsid w:val="004C7A0E"/>
    <w:rsid w:val="004D02C6"/>
    <w:rsid w:val="004D0871"/>
    <w:rsid w:val="004D1A36"/>
    <w:rsid w:val="004D23F5"/>
    <w:rsid w:val="004D3654"/>
    <w:rsid w:val="004D4262"/>
    <w:rsid w:val="004D5EE5"/>
    <w:rsid w:val="004D62BC"/>
    <w:rsid w:val="004D65F8"/>
    <w:rsid w:val="004E03B2"/>
    <w:rsid w:val="004E06CB"/>
    <w:rsid w:val="004E19FD"/>
    <w:rsid w:val="004E216B"/>
    <w:rsid w:val="004E2CB5"/>
    <w:rsid w:val="004E35DC"/>
    <w:rsid w:val="004E3966"/>
    <w:rsid w:val="004E3C87"/>
    <w:rsid w:val="004E3E43"/>
    <w:rsid w:val="004E5BAE"/>
    <w:rsid w:val="004E628E"/>
    <w:rsid w:val="004E7719"/>
    <w:rsid w:val="004E7930"/>
    <w:rsid w:val="004E7AFB"/>
    <w:rsid w:val="004F083F"/>
    <w:rsid w:val="004F0CC1"/>
    <w:rsid w:val="004F18F9"/>
    <w:rsid w:val="004F2ACE"/>
    <w:rsid w:val="004F43B0"/>
    <w:rsid w:val="004F45AB"/>
    <w:rsid w:val="004F51E2"/>
    <w:rsid w:val="004F583A"/>
    <w:rsid w:val="004F5E9A"/>
    <w:rsid w:val="004F6887"/>
    <w:rsid w:val="004F7835"/>
    <w:rsid w:val="00500452"/>
    <w:rsid w:val="00502E32"/>
    <w:rsid w:val="005036B0"/>
    <w:rsid w:val="00503BD5"/>
    <w:rsid w:val="00504BCE"/>
    <w:rsid w:val="00504CC0"/>
    <w:rsid w:val="00504F3E"/>
    <w:rsid w:val="00505325"/>
    <w:rsid w:val="00505B60"/>
    <w:rsid w:val="00507A5D"/>
    <w:rsid w:val="00510051"/>
    <w:rsid w:val="00510D2C"/>
    <w:rsid w:val="00510E42"/>
    <w:rsid w:val="00513478"/>
    <w:rsid w:val="0051365B"/>
    <w:rsid w:val="0051450B"/>
    <w:rsid w:val="00514560"/>
    <w:rsid w:val="005147AF"/>
    <w:rsid w:val="0051499E"/>
    <w:rsid w:val="00514CEC"/>
    <w:rsid w:val="00515FBC"/>
    <w:rsid w:val="00516981"/>
    <w:rsid w:val="00517D31"/>
    <w:rsid w:val="00520526"/>
    <w:rsid w:val="00521390"/>
    <w:rsid w:val="00521BEF"/>
    <w:rsid w:val="005264F3"/>
    <w:rsid w:val="00527548"/>
    <w:rsid w:val="005315C1"/>
    <w:rsid w:val="0053256C"/>
    <w:rsid w:val="00535487"/>
    <w:rsid w:val="00536663"/>
    <w:rsid w:val="00536864"/>
    <w:rsid w:val="005369ED"/>
    <w:rsid w:val="0053725E"/>
    <w:rsid w:val="005375EF"/>
    <w:rsid w:val="00537ABC"/>
    <w:rsid w:val="00540CF2"/>
    <w:rsid w:val="0054140D"/>
    <w:rsid w:val="00541BED"/>
    <w:rsid w:val="00542A2F"/>
    <w:rsid w:val="00542D32"/>
    <w:rsid w:val="005438F9"/>
    <w:rsid w:val="00543FB7"/>
    <w:rsid w:val="0054447B"/>
    <w:rsid w:val="00544860"/>
    <w:rsid w:val="005448E4"/>
    <w:rsid w:val="00544F21"/>
    <w:rsid w:val="00546B1E"/>
    <w:rsid w:val="00547242"/>
    <w:rsid w:val="0054733C"/>
    <w:rsid w:val="0055045A"/>
    <w:rsid w:val="00550CF7"/>
    <w:rsid w:val="005515A7"/>
    <w:rsid w:val="00553CFB"/>
    <w:rsid w:val="00554F97"/>
    <w:rsid w:val="0055548F"/>
    <w:rsid w:val="0055730B"/>
    <w:rsid w:val="005573BC"/>
    <w:rsid w:val="005575E5"/>
    <w:rsid w:val="00557F02"/>
    <w:rsid w:val="00560DAC"/>
    <w:rsid w:val="00562D55"/>
    <w:rsid w:val="005645EF"/>
    <w:rsid w:val="00564A3E"/>
    <w:rsid w:val="00564E66"/>
    <w:rsid w:val="005653F8"/>
    <w:rsid w:val="005654E4"/>
    <w:rsid w:val="005670E9"/>
    <w:rsid w:val="00567517"/>
    <w:rsid w:val="00567530"/>
    <w:rsid w:val="0057000B"/>
    <w:rsid w:val="005704A2"/>
    <w:rsid w:val="00570999"/>
    <w:rsid w:val="00571177"/>
    <w:rsid w:val="005727B0"/>
    <w:rsid w:val="00573682"/>
    <w:rsid w:val="00573FBF"/>
    <w:rsid w:val="005740B6"/>
    <w:rsid w:val="00580193"/>
    <w:rsid w:val="005804C2"/>
    <w:rsid w:val="00580F41"/>
    <w:rsid w:val="0058209D"/>
    <w:rsid w:val="005829BA"/>
    <w:rsid w:val="00582BFA"/>
    <w:rsid w:val="00584947"/>
    <w:rsid w:val="0058497C"/>
    <w:rsid w:val="00586241"/>
    <w:rsid w:val="00586A8A"/>
    <w:rsid w:val="00586F31"/>
    <w:rsid w:val="005876DD"/>
    <w:rsid w:val="005877EE"/>
    <w:rsid w:val="00587EFD"/>
    <w:rsid w:val="0059144C"/>
    <w:rsid w:val="0059249E"/>
    <w:rsid w:val="00594155"/>
    <w:rsid w:val="00595A99"/>
    <w:rsid w:val="005978C8"/>
    <w:rsid w:val="00597AD6"/>
    <w:rsid w:val="005A0589"/>
    <w:rsid w:val="005A0B2E"/>
    <w:rsid w:val="005A2FFE"/>
    <w:rsid w:val="005A3091"/>
    <w:rsid w:val="005A3952"/>
    <w:rsid w:val="005A3C6C"/>
    <w:rsid w:val="005A4A09"/>
    <w:rsid w:val="005A55AA"/>
    <w:rsid w:val="005A6888"/>
    <w:rsid w:val="005A68B0"/>
    <w:rsid w:val="005A6E7C"/>
    <w:rsid w:val="005A6ED5"/>
    <w:rsid w:val="005B1FF2"/>
    <w:rsid w:val="005B21C3"/>
    <w:rsid w:val="005B2244"/>
    <w:rsid w:val="005B235C"/>
    <w:rsid w:val="005B28E0"/>
    <w:rsid w:val="005B32C1"/>
    <w:rsid w:val="005B3B4E"/>
    <w:rsid w:val="005B4364"/>
    <w:rsid w:val="005B507D"/>
    <w:rsid w:val="005B5DF7"/>
    <w:rsid w:val="005B7484"/>
    <w:rsid w:val="005C05C4"/>
    <w:rsid w:val="005C1270"/>
    <w:rsid w:val="005C1B47"/>
    <w:rsid w:val="005C3165"/>
    <w:rsid w:val="005C38A3"/>
    <w:rsid w:val="005C456B"/>
    <w:rsid w:val="005C4FEE"/>
    <w:rsid w:val="005C5074"/>
    <w:rsid w:val="005C70A8"/>
    <w:rsid w:val="005C70AB"/>
    <w:rsid w:val="005D017E"/>
    <w:rsid w:val="005D0614"/>
    <w:rsid w:val="005D0F90"/>
    <w:rsid w:val="005D1216"/>
    <w:rsid w:val="005D1EEF"/>
    <w:rsid w:val="005D25CB"/>
    <w:rsid w:val="005D3551"/>
    <w:rsid w:val="005D3DF9"/>
    <w:rsid w:val="005D4EEA"/>
    <w:rsid w:val="005D6515"/>
    <w:rsid w:val="005D7C7A"/>
    <w:rsid w:val="005E1862"/>
    <w:rsid w:val="005E38B3"/>
    <w:rsid w:val="005E76BC"/>
    <w:rsid w:val="005F0B26"/>
    <w:rsid w:val="005F27DF"/>
    <w:rsid w:val="005F3EF8"/>
    <w:rsid w:val="005F45AC"/>
    <w:rsid w:val="005F4706"/>
    <w:rsid w:val="005F4C04"/>
    <w:rsid w:val="005F4FDC"/>
    <w:rsid w:val="005F540F"/>
    <w:rsid w:val="005F67E3"/>
    <w:rsid w:val="005F74C0"/>
    <w:rsid w:val="005F7CE8"/>
    <w:rsid w:val="006016CB"/>
    <w:rsid w:val="00601737"/>
    <w:rsid w:val="00601A90"/>
    <w:rsid w:val="006051E8"/>
    <w:rsid w:val="0060532B"/>
    <w:rsid w:val="00605F1B"/>
    <w:rsid w:val="00606F7E"/>
    <w:rsid w:val="00607883"/>
    <w:rsid w:val="00607AD3"/>
    <w:rsid w:val="00612A05"/>
    <w:rsid w:val="00612FF9"/>
    <w:rsid w:val="00613890"/>
    <w:rsid w:val="006146C9"/>
    <w:rsid w:val="00614A46"/>
    <w:rsid w:val="0061539D"/>
    <w:rsid w:val="00615ABF"/>
    <w:rsid w:val="00617A66"/>
    <w:rsid w:val="00617E73"/>
    <w:rsid w:val="00620523"/>
    <w:rsid w:val="00620BC9"/>
    <w:rsid w:val="006214CD"/>
    <w:rsid w:val="00621E9A"/>
    <w:rsid w:val="00622B1E"/>
    <w:rsid w:val="00622DF6"/>
    <w:rsid w:val="00623AAC"/>
    <w:rsid w:val="00625A8E"/>
    <w:rsid w:val="00625B6D"/>
    <w:rsid w:val="00626ABD"/>
    <w:rsid w:val="00626F78"/>
    <w:rsid w:val="006271D7"/>
    <w:rsid w:val="006275DB"/>
    <w:rsid w:val="00630403"/>
    <w:rsid w:val="006306C2"/>
    <w:rsid w:val="00630A26"/>
    <w:rsid w:val="00630C3C"/>
    <w:rsid w:val="006315C6"/>
    <w:rsid w:val="0063262F"/>
    <w:rsid w:val="00632B44"/>
    <w:rsid w:val="00634352"/>
    <w:rsid w:val="0063451E"/>
    <w:rsid w:val="00637225"/>
    <w:rsid w:val="006374AE"/>
    <w:rsid w:val="00637FD9"/>
    <w:rsid w:val="00640648"/>
    <w:rsid w:val="00641C5E"/>
    <w:rsid w:val="00641CA4"/>
    <w:rsid w:val="00642AC5"/>
    <w:rsid w:val="00644503"/>
    <w:rsid w:val="00644B24"/>
    <w:rsid w:val="006457F1"/>
    <w:rsid w:val="00645B67"/>
    <w:rsid w:val="006473E6"/>
    <w:rsid w:val="006477CB"/>
    <w:rsid w:val="00650953"/>
    <w:rsid w:val="00653852"/>
    <w:rsid w:val="00655121"/>
    <w:rsid w:val="00655B72"/>
    <w:rsid w:val="006566A2"/>
    <w:rsid w:val="00657125"/>
    <w:rsid w:val="006608D2"/>
    <w:rsid w:val="00660B57"/>
    <w:rsid w:val="0066116A"/>
    <w:rsid w:val="00661807"/>
    <w:rsid w:val="006623D9"/>
    <w:rsid w:val="006624F8"/>
    <w:rsid w:val="00663D43"/>
    <w:rsid w:val="00664636"/>
    <w:rsid w:val="00664F5F"/>
    <w:rsid w:val="006665ED"/>
    <w:rsid w:val="00670268"/>
    <w:rsid w:val="0067043A"/>
    <w:rsid w:val="00670560"/>
    <w:rsid w:val="00670789"/>
    <w:rsid w:val="00670B75"/>
    <w:rsid w:val="0067351B"/>
    <w:rsid w:val="0067359A"/>
    <w:rsid w:val="006759B0"/>
    <w:rsid w:val="00676A01"/>
    <w:rsid w:val="006809B7"/>
    <w:rsid w:val="00681F9E"/>
    <w:rsid w:val="00682A19"/>
    <w:rsid w:val="006836B0"/>
    <w:rsid w:val="00683749"/>
    <w:rsid w:val="0068424A"/>
    <w:rsid w:val="006849CD"/>
    <w:rsid w:val="0068526E"/>
    <w:rsid w:val="00685AA4"/>
    <w:rsid w:val="0068639D"/>
    <w:rsid w:val="006868B0"/>
    <w:rsid w:val="006908DF"/>
    <w:rsid w:val="00690BC2"/>
    <w:rsid w:val="0069292B"/>
    <w:rsid w:val="00692B17"/>
    <w:rsid w:val="00692E3B"/>
    <w:rsid w:val="0069302D"/>
    <w:rsid w:val="0069367A"/>
    <w:rsid w:val="00693CED"/>
    <w:rsid w:val="00693F32"/>
    <w:rsid w:val="00694187"/>
    <w:rsid w:val="00695993"/>
    <w:rsid w:val="0069771A"/>
    <w:rsid w:val="006A25B7"/>
    <w:rsid w:val="006A4817"/>
    <w:rsid w:val="006A4BB8"/>
    <w:rsid w:val="006A4F56"/>
    <w:rsid w:val="006A54CD"/>
    <w:rsid w:val="006A56CE"/>
    <w:rsid w:val="006A5877"/>
    <w:rsid w:val="006A7116"/>
    <w:rsid w:val="006A75A2"/>
    <w:rsid w:val="006A75FD"/>
    <w:rsid w:val="006A7F68"/>
    <w:rsid w:val="006B0E5C"/>
    <w:rsid w:val="006B108E"/>
    <w:rsid w:val="006B1C3E"/>
    <w:rsid w:val="006B3E83"/>
    <w:rsid w:val="006B4AFE"/>
    <w:rsid w:val="006B4D71"/>
    <w:rsid w:val="006B59F1"/>
    <w:rsid w:val="006B68AA"/>
    <w:rsid w:val="006B7948"/>
    <w:rsid w:val="006B7D42"/>
    <w:rsid w:val="006B7DB8"/>
    <w:rsid w:val="006C13A3"/>
    <w:rsid w:val="006C1F5A"/>
    <w:rsid w:val="006C3CCB"/>
    <w:rsid w:val="006C4796"/>
    <w:rsid w:val="006C4B3E"/>
    <w:rsid w:val="006C520E"/>
    <w:rsid w:val="006C57F3"/>
    <w:rsid w:val="006C684C"/>
    <w:rsid w:val="006C7B25"/>
    <w:rsid w:val="006D21DD"/>
    <w:rsid w:val="006D3153"/>
    <w:rsid w:val="006D3276"/>
    <w:rsid w:val="006D455F"/>
    <w:rsid w:val="006D48DA"/>
    <w:rsid w:val="006D520B"/>
    <w:rsid w:val="006D65F8"/>
    <w:rsid w:val="006D6711"/>
    <w:rsid w:val="006D7269"/>
    <w:rsid w:val="006D787E"/>
    <w:rsid w:val="006D7BFC"/>
    <w:rsid w:val="006E1785"/>
    <w:rsid w:val="006E24BE"/>
    <w:rsid w:val="006E29E8"/>
    <w:rsid w:val="006E3026"/>
    <w:rsid w:val="006E3A34"/>
    <w:rsid w:val="006E5301"/>
    <w:rsid w:val="006E54DE"/>
    <w:rsid w:val="006E62B0"/>
    <w:rsid w:val="006E65B1"/>
    <w:rsid w:val="006E6649"/>
    <w:rsid w:val="006E7669"/>
    <w:rsid w:val="006F0E7E"/>
    <w:rsid w:val="006F1871"/>
    <w:rsid w:val="006F1B13"/>
    <w:rsid w:val="006F1F2D"/>
    <w:rsid w:val="006F20DF"/>
    <w:rsid w:val="006F37C6"/>
    <w:rsid w:val="006F382C"/>
    <w:rsid w:val="006F47CF"/>
    <w:rsid w:val="006F65F2"/>
    <w:rsid w:val="006F673C"/>
    <w:rsid w:val="006F6EBD"/>
    <w:rsid w:val="006F75F7"/>
    <w:rsid w:val="00700651"/>
    <w:rsid w:val="00700E5C"/>
    <w:rsid w:val="007011F4"/>
    <w:rsid w:val="00703237"/>
    <w:rsid w:val="00703259"/>
    <w:rsid w:val="00703659"/>
    <w:rsid w:val="00704F1C"/>
    <w:rsid w:val="00704FB2"/>
    <w:rsid w:val="00706975"/>
    <w:rsid w:val="00706A1C"/>
    <w:rsid w:val="00706FDB"/>
    <w:rsid w:val="0071026A"/>
    <w:rsid w:val="00710BBA"/>
    <w:rsid w:val="00710C7E"/>
    <w:rsid w:val="0071117F"/>
    <w:rsid w:val="007130EB"/>
    <w:rsid w:val="00717744"/>
    <w:rsid w:val="00720549"/>
    <w:rsid w:val="00721389"/>
    <w:rsid w:val="00721B2B"/>
    <w:rsid w:val="0072460D"/>
    <w:rsid w:val="007248F2"/>
    <w:rsid w:val="00726A82"/>
    <w:rsid w:val="007273E1"/>
    <w:rsid w:val="00727C4E"/>
    <w:rsid w:val="00730BBE"/>
    <w:rsid w:val="0073168E"/>
    <w:rsid w:val="0073188B"/>
    <w:rsid w:val="00731CAA"/>
    <w:rsid w:val="00731EE5"/>
    <w:rsid w:val="007325FC"/>
    <w:rsid w:val="00732C10"/>
    <w:rsid w:val="00732D1B"/>
    <w:rsid w:val="0073340D"/>
    <w:rsid w:val="00733AFB"/>
    <w:rsid w:val="00735D0F"/>
    <w:rsid w:val="00735FBA"/>
    <w:rsid w:val="007374BC"/>
    <w:rsid w:val="007404F3"/>
    <w:rsid w:val="00741F47"/>
    <w:rsid w:val="00742739"/>
    <w:rsid w:val="0074349A"/>
    <w:rsid w:val="00745349"/>
    <w:rsid w:val="007465D4"/>
    <w:rsid w:val="00746DD3"/>
    <w:rsid w:val="00747152"/>
    <w:rsid w:val="00747298"/>
    <w:rsid w:val="00747D99"/>
    <w:rsid w:val="007503F7"/>
    <w:rsid w:val="0075054F"/>
    <w:rsid w:val="00751DA4"/>
    <w:rsid w:val="0075275C"/>
    <w:rsid w:val="007528F4"/>
    <w:rsid w:val="00752DCD"/>
    <w:rsid w:val="00753761"/>
    <w:rsid w:val="0075476A"/>
    <w:rsid w:val="00755EF1"/>
    <w:rsid w:val="007568D1"/>
    <w:rsid w:val="00757CED"/>
    <w:rsid w:val="00757DE9"/>
    <w:rsid w:val="00760C63"/>
    <w:rsid w:val="007611D5"/>
    <w:rsid w:val="0076125E"/>
    <w:rsid w:val="0076147D"/>
    <w:rsid w:val="00762706"/>
    <w:rsid w:val="00762B77"/>
    <w:rsid w:val="0076433C"/>
    <w:rsid w:val="00765424"/>
    <w:rsid w:val="007658C6"/>
    <w:rsid w:val="00765D52"/>
    <w:rsid w:val="00766760"/>
    <w:rsid w:val="007671DC"/>
    <w:rsid w:val="00767BA6"/>
    <w:rsid w:val="0077425B"/>
    <w:rsid w:val="00776C95"/>
    <w:rsid w:val="007773D9"/>
    <w:rsid w:val="007805C0"/>
    <w:rsid w:val="00780DB4"/>
    <w:rsid w:val="00782D29"/>
    <w:rsid w:val="00782D7A"/>
    <w:rsid w:val="007835FC"/>
    <w:rsid w:val="00783EFD"/>
    <w:rsid w:val="00784B08"/>
    <w:rsid w:val="00787F78"/>
    <w:rsid w:val="00793E54"/>
    <w:rsid w:val="00795370"/>
    <w:rsid w:val="00796812"/>
    <w:rsid w:val="007977D8"/>
    <w:rsid w:val="0079799A"/>
    <w:rsid w:val="007A1BB8"/>
    <w:rsid w:val="007A1C78"/>
    <w:rsid w:val="007A297D"/>
    <w:rsid w:val="007A2BE6"/>
    <w:rsid w:val="007A3347"/>
    <w:rsid w:val="007A4842"/>
    <w:rsid w:val="007A5108"/>
    <w:rsid w:val="007A5410"/>
    <w:rsid w:val="007A69CD"/>
    <w:rsid w:val="007A7612"/>
    <w:rsid w:val="007A7DD3"/>
    <w:rsid w:val="007B0845"/>
    <w:rsid w:val="007B1E73"/>
    <w:rsid w:val="007B1F5C"/>
    <w:rsid w:val="007B3D4D"/>
    <w:rsid w:val="007B4D43"/>
    <w:rsid w:val="007B5429"/>
    <w:rsid w:val="007B5C7E"/>
    <w:rsid w:val="007B625D"/>
    <w:rsid w:val="007B7F21"/>
    <w:rsid w:val="007C1028"/>
    <w:rsid w:val="007C12A3"/>
    <w:rsid w:val="007C1683"/>
    <w:rsid w:val="007C1D64"/>
    <w:rsid w:val="007C2B93"/>
    <w:rsid w:val="007C327D"/>
    <w:rsid w:val="007C3AE7"/>
    <w:rsid w:val="007C48F2"/>
    <w:rsid w:val="007C5AEF"/>
    <w:rsid w:val="007C61E8"/>
    <w:rsid w:val="007C6DFC"/>
    <w:rsid w:val="007C6E7E"/>
    <w:rsid w:val="007D1DC6"/>
    <w:rsid w:val="007D3189"/>
    <w:rsid w:val="007D697C"/>
    <w:rsid w:val="007E133E"/>
    <w:rsid w:val="007E1C4E"/>
    <w:rsid w:val="007E342F"/>
    <w:rsid w:val="007E3892"/>
    <w:rsid w:val="007E4B7F"/>
    <w:rsid w:val="007E4CD5"/>
    <w:rsid w:val="007E527A"/>
    <w:rsid w:val="007E68C5"/>
    <w:rsid w:val="007E6DCD"/>
    <w:rsid w:val="007F0765"/>
    <w:rsid w:val="007F1772"/>
    <w:rsid w:val="007F1C33"/>
    <w:rsid w:val="007F238D"/>
    <w:rsid w:val="007F325A"/>
    <w:rsid w:val="007F3906"/>
    <w:rsid w:val="007F39CE"/>
    <w:rsid w:val="007F3BEC"/>
    <w:rsid w:val="007F45AC"/>
    <w:rsid w:val="007F6830"/>
    <w:rsid w:val="007F6A50"/>
    <w:rsid w:val="007F7C91"/>
    <w:rsid w:val="008005FE"/>
    <w:rsid w:val="008025B7"/>
    <w:rsid w:val="00802FF2"/>
    <w:rsid w:val="0080337F"/>
    <w:rsid w:val="00803EBA"/>
    <w:rsid w:val="0080439C"/>
    <w:rsid w:val="008044BA"/>
    <w:rsid w:val="0080484F"/>
    <w:rsid w:val="008052C4"/>
    <w:rsid w:val="00805615"/>
    <w:rsid w:val="00805630"/>
    <w:rsid w:val="00806219"/>
    <w:rsid w:val="0080745B"/>
    <w:rsid w:val="008076C7"/>
    <w:rsid w:val="00807F1E"/>
    <w:rsid w:val="008102ED"/>
    <w:rsid w:val="008114B6"/>
    <w:rsid w:val="00811631"/>
    <w:rsid w:val="00811B04"/>
    <w:rsid w:val="00812F32"/>
    <w:rsid w:val="00813AF4"/>
    <w:rsid w:val="0081475C"/>
    <w:rsid w:val="008147A1"/>
    <w:rsid w:val="008166E8"/>
    <w:rsid w:val="008170D6"/>
    <w:rsid w:val="00821FE8"/>
    <w:rsid w:val="00823137"/>
    <w:rsid w:val="00824709"/>
    <w:rsid w:val="00824780"/>
    <w:rsid w:val="00824E98"/>
    <w:rsid w:val="0082569D"/>
    <w:rsid w:val="00830466"/>
    <w:rsid w:val="00830911"/>
    <w:rsid w:val="008316E7"/>
    <w:rsid w:val="0083298D"/>
    <w:rsid w:val="00833043"/>
    <w:rsid w:val="00833154"/>
    <w:rsid w:val="00835E8A"/>
    <w:rsid w:val="00837968"/>
    <w:rsid w:val="008401FF"/>
    <w:rsid w:val="008404F0"/>
    <w:rsid w:val="008405A0"/>
    <w:rsid w:val="00841365"/>
    <w:rsid w:val="0084243A"/>
    <w:rsid w:val="0084489A"/>
    <w:rsid w:val="00846673"/>
    <w:rsid w:val="00846699"/>
    <w:rsid w:val="008479FB"/>
    <w:rsid w:val="00847DF6"/>
    <w:rsid w:val="00850796"/>
    <w:rsid w:val="00851A78"/>
    <w:rsid w:val="0085593E"/>
    <w:rsid w:val="008573F1"/>
    <w:rsid w:val="00860052"/>
    <w:rsid w:val="00862F42"/>
    <w:rsid w:val="00863622"/>
    <w:rsid w:val="00864C49"/>
    <w:rsid w:val="00865AFD"/>
    <w:rsid w:val="008670CE"/>
    <w:rsid w:val="0086777B"/>
    <w:rsid w:val="00867D33"/>
    <w:rsid w:val="00871915"/>
    <w:rsid w:val="00871C39"/>
    <w:rsid w:val="00872154"/>
    <w:rsid w:val="0087237A"/>
    <w:rsid w:val="00876317"/>
    <w:rsid w:val="00876AA7"/>
    <w:rsid w:val="00877E32"/>
    <w:rsid w:val="008811D5"/>
    <w:rsid w:val="008817D7"/>
    <w:rsid w:val="008818FD"/>
    <w:rsid w:val="00881F53"/>
    <w:rsid w:val="008820D4"/>
    <w:rsid w:val="008823CF"/>
    <w:rsid w:val="00882891"/>
    <w:rsid w:val="00882F5E"/>
    <w:rsid w:val="008836F2"/>
    <w:rsid w:val="00883ABF"/>
    <w:rsid w:val="0088472E"/>
    <w:rsid w:val="00885E3D"/>
    <w:rsid w:val="00886195"/>
    <w:rsid w:val="008867F7"/>
    <w:rsid w:val="008879A7"/>
    <w:rsid w:val="0089019A"/>
    <w:rsid w:val="00890529"/>
    <w:rsid w:val="008908D0"/>
    <w:rsid w:val="008929B2"/>
    <w:rsid w:val="0089399D"/>
    <w:rsid w:val="00893EFC"/>
    <w:rsid w:val="00894287"/>
    <w:rsid w:val="008945C3"/>
    <w:rsid w:val="00896CA9"/>
    <w:rsid w:val="00897051"/>
    <w:rsid w:val="00897D84"/>
    <w:rsid w:val="008A1FC9"/>
    <w:rsid w:val="008A229C"/>
    <w:rsid w:val="008A2341"/>
    <w:rsid w:val="008A3C2B"/>
    <w:rsid w:val="008A4C11"/>
    <w:rsid w:val="008A52AA"/>
    <w:rsid w:val="008A650F"/>
    <w:rsid w:val="008A78CE"/>
    <w:rsid w:val="008A7975"/>
    <w:rsid w:val="008A7EB7"/>
    <w:rsid w:val="008B0650"/>
    <w:rsid w:val="008B14C9"/>
    <w:rsid w:val="008B3A48"/>
    <w:rsid w:val="008B41BF"/>
    <w:rsid w:val="008B42E6"/>
    <w:rsid w:val="008B5561"/>
    <w:rsid w:val="008B59AA"/>
    <w:rsid w:val="008B5FEA"/>
    <w:rsid w:val="008B645D"/>
    <w:rsid w:val="008B74AC"/>
    <w:rsid w:val="008C0BB8"/>
    <w:rsid w:val="008C0EAE"/>
    <w:rsid w:val="008C282C"/>
    <w:rsid w:val="008C2AD1"/>
    <w:rsid w:val="008C4774"/>
    <w:rsid w:val="008C5985"/>
    <w:rsid w:val="008C5E84"/>
    <w:rsid w:val="008C62B3"/>
    <w:rsid w:val="008C7203"/>
    <w:rsid w:val="008D0551"/>
    <w:rsid w:val="008D0841"/>
    <w:rsid w:val="008D09BE"/>
    <w:rsid w:val="008D0E5C"/>
    <w:rsid w:val="008D288D"/>
    <w:rsid w:val="008D3301"/>
    <w:rsid w:val="008D4103"/>
    <w:rsid w:val="008D4144"/>
    <w:rsid w:val="008D4697"/>
    <w:rsid w:val="008D51BC"/>
    <w:rsid w:val="008D5516"/>
    <w:rsid w:val="008D5972"/>
    <w:rsid w:val="008E01B6"/>
    <w:rsid w:val="008E08B4"/>
    <w:rsid w:val="008E28D1"/>
    <w:rsid w:val="008E290F"/>
    <w:rsid w:val="008E3044"/>
    <w:rsid w:val="008E5AB4"/>
    <w:rsid w:val="008E665E"/>
    <w:rsid w:val="008E76F1"/>
    <w:rsid w:val="008F1844"/>
    <w:rsid w:val="008F1CE3"/>
    <w:rsid w:val="008F1EC1"/>
    <w:rsid w:val="008F2859"/>
    <w:rsid w:val="008F2A8D"/>
    <w:rsid w:val="008F3227"/>
    <w:rsid w:val="008F3589"/>
    <w:rsid w:val="008F39D0"/>
    <w:rsid w:val="008F5F0C"/>
    <w:rsid w:val="008F6F4F"/>
    <w:rsid w:val="009004D3"/>
    <w:rsid w:val="0090175C"/>
    <w:rsid w:val="0090236E"/>
    <w:rsid w:val="00902604"/>
    <w:rsid w:val="00905AD3"/>
    <w:rsid w:val="00905EA1"/>
    <w:rsid w:val="00907707"/>
    <w:rsid w:val="0090778A"/>
    <w:rsid w:val="0091000D"/>
    <w:rsid w:val="00910E9D"/>
    <w:rsid w:val="00911FA3"/>
    <w:rsid w:val="009138B1"/>
    <w:rsid w:val="00913AFA"/>
    <w:rsid w:val="00914DA1"/>
    <w:rsid w:val="00915C8C"/>
    <w:rsid w:val="00915D65"/>
    <w:rsid w:val="00915DA7"/>
    <w:rsid w:val="00916231"/>
    <w:rsid w:val="0091656E"/>
    <w:rsid w:val="0091716D"/>
    <w:rsid w:val="0091783D"/>
    <w:rsid w:val="00917AB4"/>
    <w:rsid w:val="00920731"/>
    <w:rsid w:val="00920B35"/>
    <w:rsid w:val="0092219C"/>
    <w:rsid w:val="00923AC0"/>
    <w:rsid w:val="00923C33"/>
    <w:rsid w:val="00923CB3"/>
    <w:rsid w:val="00923CEF"/>
    <w:rsid w:val="00923FAC"/>
    <w:rsid w:val="00924328"/>
    <w:rsid w:val="0092594E"/>
    <w:rsid w:val="0092652D"/>
    <w:rsid w:val="00926599"/>
    <w:rsid w:val="009269A3"/>
    <w:rsid w:val="00927B41"/>
    <w:rsid w:val="00930261"/>
    <w:rsid w:val="0093067F"/>
    <w:rsid w:val="00931BD6"/>
    <w:rsid w:val="00932A9D"/>
    <w:rsid w:val="00933907"/>
    <w:rsid w:val="0093441F"/>
    <w:rsid w:val="00935706"/>
    <w:rsid w:val="009358FE"/>
    <w:rsid w:val="0093645C"/>
    <w:rsid w:val="00936D35"/>
    <w:rsid w:val="009406F4"/>
    <w:rsid w:val="00940EBD"/>
    <w:rsid w:val="00941DBE"/>
    <w:rsid w:val="009433AE"/>
    <w:rsid w:val="00943683"/>
    <w:rsid w:val="00943CFF"/>
    <w:rsid w:val="00944D86"/>
    <w:rsid w:val="009465DF"/>
    <w:rsid w:val="00947D2B"/>
    <w:rsid w:val="009503B8"/>
    <w:rsid w:val="00952C3E"/>
    <w:rsid w:val="00953BD5"/>
    <w:rsid w:val="00953D51"/>
    <w:rsid w:val="009551FD"/>
    <w:rsid w:val="00956737"/>
    <w:rsid w:val="00957A9E"/>
    <w:rsid w:val="00957FA7"/>
    <w:rsid w:val="009608D0"/>
    <w:rsid w:val="00960D6E"/>
    <w:rsid w:val="00961943"/>
    <w:rsid w:val="00964100"/>
    <w:rsid w:val="00964959"/>
    <w:rsid w:val="00965E61"/>
    <w:rsid w:val="00966F4B"/>
    <w:rsid w:val="00967869"/>
    <w:rsid w:val="009706B8"/>
    <w:rsid w:val="00970788"/>
    <w:rsid w:val="00971235"/>
    <w:rsid w:val="00974315"/>
    <w:rsid w:val="00975852"/>
    <w:rsid w:val="0097720A"/>
    <w:rsid w:val="00980B0A"/>
    <w:rsid w:val="0098118E"/>
    <w:rsid w:val="00981618"/>
    <w:rsid w:val="00982905"/>
    <w:rsid w:val="009831C6"/>
    <w:rsid w:val="00983AA9"/>
    <w:rsid w:val="00990680"/>
    <w:rsid w:val="00990AD4"/>
    <w:rsid w:val="00992ABC"/>
    <w:rsid w:val="00993A73"/>
    <w:rsid w:val="00995C03"/>
    <w:rsid w:val="00995FBF"/>
    <w:rsid w:val="0099603C"/>
    <w:rsid w:val="00996284"/>
    <w:rsid w:val="009A0B90"/>
    <w:rsid w:val="009A3624"/>
    <w:rsid w:val="009A419E"/>
    <w:rsid w:val="009A4458"/>
    <w:rsid w:val="009A45FF"/>
    <w:rsid w:val="009A5479"/>
    <w:rsid w:val="009A6369"/>
    <w:rsid w:val="009A674F"/>
    <w:rsid w:val="009A6F60"/>
    <w:rsid w:val="009A77E8"/>
    <w:rsid w:val="009A7B3D"/>
    <w:rsid w:val="009B0E85"/>
    <w:rsid w:val="009B0EE4"/>
    <w:rsid w:val="009B118F"/>
    <w:rsid w:val="009B14DD"/>
    <w:rsid w:val="009B1CC3"/>
    <w:rsid w:val="009B1CEF"/>
    <w:rsid w:val="009B3327"/>
    <w:rsid w:val="009B5D2A"/>
    <w:rsid w:val="009B6823"/>
    <w:rsid w:val="009B6F62"/>
    <w:rsid w:val="009B7CE4"/>
    <w:rsid w:val="009B7E6A"/>
    <w:rsid w:val="009C0E66"/>
    <w:rsid w:val="009C2C88"/>
    <w:rsid w:val="009C4F31"/>
    <w:rsid w:val="009C64D6"/>
    <w:rsid w:val="009C743E"/>
    <w:rsid w:val="009C7FF2"/>
    <w:rsid w:val="009D0D72"/>
    <w:rsid w:val="009D18C2"/>
    <w:rsid w:val="009D18ED"/>
    <w:rsid w:val="009D19A5"/>
    <w:rsid w:val="009D2C0A"/>
    <w:rsid w:val="009D3242"/>
    <w:rsid w:val="009D3F41"/>
    <w:rsid w:val="009D4AEB"/>
    <w:rsid w:val="009D4B6A"/>
    <w:rsid w:val="009D4C60"/>
    <w:rsid w:val="009D4F5A"/>
    <w:rsid w:val="009D5B0E"/>
    <w:rsid w:val="009D6685"/>
    <w:rsid w:val="009D6B5C"/>
    <w:rsid w:val="009D71BD"/>
    <w:rsid w:val="009D7574"/>
    <w:rsid w:val="009E0691"/>
    <w:rsid w:val="009E435E"/>
    <w:rsid w:val="009E464A"/>
    <w:rsid w:val="009E4CF8"/>
    <w:rsid w:val="009E6E97"/>
    <w:rsid w:val="009E6FFD"/>
    <w:rsid w:val="009E7265"/>
    <w:rsid w:val="009E7EB0"/>
    <w:rsid w:val="009F2149"/>
    <w:rsid w:val="009F32FA"/>
    <w:rsid w:val="009F361E"/>
    <w:rsid w:val="009F408F"/>
    <w:rsid w:val="009F4370"/>
    <w:rsid w:val="009F5AC4"/>
    <w:rsid w:val="009F6714"/>
    <w:rsid w:val="009F7DE0"/>
    <w:rsid w:val="009F7DFB"/>
    <w:rsid w:val="00A00184"/>
    <w:rsid w:val="00A00381"/>
    <w:rsid w:val="00A00A76"/>
    <w:rsid w:val="00A022B3"/>
    <w:rsid w:val="00A02436"/>
    <w:rsid w:val="00A0272F"/>
    <w:rsid w:val="00A02825"/>
    <w:rsid w:val="00A047BB"/>
    <w:rsid w:val="00A04D16"/>
    <w:rsid w:val="00A050CD"/>
    <w:rsid w:val="00A0535A"/>
    <w:rsid w:val="00A0548B"/>
    <w:rsid w:val="00A069AE"/>
    <w:rsid w:val="00A06BA7"/>
    <w:rsid w:val="00A070DB"/>
    <w:rsid w:val="00A1057E"/>
    <w:rsid w:val="00A11D8B"/>
    <w:rsid w:val="00A1314E"/>
    <w:rsid w:val="00A13334"/>
    <w:rsid w:val="00A1482F"/>
    <w:rsid w:val="00A17CE7"/>
    <w:rsid w:val="00A17FA3"/>
    <w:rsid w:val="00A2070E"/>
    <w:rsid w:val="00A212D7"/>
    <w:rsid w:val="00A2185B"/>
    <w:rsid w:val="00A21EBC"/>
    <w:rsid w:val="00A22E7D"/>
    <w:rsid w:val="00A22F83"/>
    <w:rsid w:val="00A236D1"/>
    <w:rsid w:val="00A24960"/>
    <w:rsid w:val="00A24BC0"/>
    <w:rsid w:val="00A30394"/>
    <w:rsid w:val="00A31EF5"/>
    <w:rsid w:val="00A32A42"/>
    <w:rsid w:val="00A330D0"/>
    <w:rsid w:val="00A33C30"/>
    <w:rsid w:val="00A340AF"/>
    <w:rsid w:val="00A34EB8"/>
    <w:rsid w:val="00A3710E"/>
    <w:rsid w:val="00A37193"/>
    <w:rsid w:val="00A407DB"/>
    <w:rsid w:val="00A4080F"/>
    <w:rsid w:val="00A42B95"/>
    <w:rsid w:val="00A42F9A"/>
    <w:rsid w:val="00A43261"/>
    <w:rsid w:val="00A4334D"/>
    <w:rsid w:val="00A434B6"/>
    <w:rsid w:val="00A43824"/>
    <w:rsid w:val="00A43D5C"/>
    <w:rsid w:val="00A448FD"/>
    <w:rsid w:val="00A458A6"/>
    <w:rsid w:val="00A45C32"/>
    <w:rsid w:val="00A45DF2"/>
    <w:rsid w:val="00A47DB2"/>
    <w:rsid w:val="00A47F2A"/>
    <w:rsid w:val="00A50022"/>
    <w:rsid w:val="00A50F6B"/>
    <w:rsid w:val="00A512D0"/>
    <w:rsid w:val="00A529F0"/>
    <w:rsid w:val="00A531CD"/>
    <w:rsid w:val="00A544B5"/>
    <w:rsid w:val="00A54C74"/>
    <w:rsid w:val="00A55058"/>
    <w:rsid w:val="00A55097"/>
    <w:rsid w:val="00A554EB"/>
    <w:rsid w:val="00A55B82"/>
    <w:rsid w:val="00A5658B"/>
    <w:rsid w:val="00A57131"/>
    <w:rsid w:val="00A60FA1"/>
    <w:rsid w:val="00A62365"/>
    <w:rsid w:val="00A62D91"/>
    <w:rsid w:val="00A636B7"/>
    <w:rsid w:val="00A64239"/>
    <w:rsid w:val="00A645C4"/>
    <w:rsid w:val="00A64896"/>
    <w:rsid w:val="00A64B13"/>
    <w:rsid w:val="00A6626A"/>
    <w:rsid w:val="00A665DF"/>
    <w:rsid w:val="00A667BA"/>
    <w:rsid w:val="00A66BED"/>
    <w:rsid w:val="00A66CB8"/>
    <w:rsid w:val="00A66EE1"/>
    <w:rsid w:val="00A677B2"/>
    <w:rsid w:val="00A67CB1"/>
    <w:rsid w:val="00A707BF"/>
    <w:rsid w:val="00A721BC"/>
    <w:rsid w:val="00A72CAF"/>
    <w:rsid w:val="00A73D96"/>
    <w:rsid w:val="00A747FC"/>
    <w:rsid w:val="00A76501"/>
    <w:rsid w:val="00A80A15"/>
    <w:rsid w:val="00A81560"/>
    <w:rsid w:val="00A82C54"/>
    <w:rsid w:val="00A83424"/>
    <w:rsid w:val="00A84118"/>
    <w:rsid w:val="00A855D5"/>
    <w:rsid w:val="00A8678B"/>
    <w:rsid w:val="00A87C25"/>
    <w:rsid w:val="00A907F5"/>
    <w:rsid w:val="00A90F19"/>
    <w:rsid w:val="00A9137C"/>
    <w:rsid w:val="00A918B8"/>
    <w:rsid w:val="00A92FAC"/>
    <w:rsid w:val="00A940B2"/>
    <w:rsid w:val="00A949B0"/>
    <w:rsid w:val="00A95160"/>
    <w:rsid w:val="00A95DFF"/>
    <w:rsid w:val="00A95F6B"/>
    <w:rsid w:val="00A9796E"/>
    <w:rsid w:val="00AA000C"/>
    <w:rsid w:val="00AA11D5"/>
    <w:rsid w:val="00AA1244"/>
    <w:rsid w:val="00AA136B"/>
    <w:rsid w:val="00AA157E"/>
    <w:rsid w:val="00AA1B1B"/>
    <w:rsid w:val="00AA22AE"/>
    <w:rsid w:val="00AA2538"/>
    <w:rsid w:val="00AA335F"/>
    <w:rsid w:val="00AA4568"/>
    <w:rsid w:val="00AA45D8"/>
    <w:rsid w:val="00AA4943"/>
    <w:rsid w:val="00AA52CE"/>
    <w:rsid w:val="00AA5C52"/>
    <w:rsid w:val="00AA6484"/>
    <w:rsid w:val="00AA6BC6"/>
    <w:rsid w:val="00AA6E66"/>
    <w:rsid w:val="00AA6E95"/>
    <w:rsid w:val="00AB199D"/>
    <w:rsid w:val="00AB1F40"/>
    <w:rsid w:val="00AB25E3"/>
    <w:rsid w:val="00AB2BEF"/>
    <w:rsid w:val="00AB31C6"/>
    <w:rsid w:val="00AB5B93"/>
    <w:rsid w:val="00AB6797"/>
    <w:rsid w:val="00AB6AD7"/>
    <w:rsid w:val="00AB6C09"/>
    <w:rsid w:val="00AB6C5D"/>
    <w:rsid w:val="00AC2097"/>
    <w:rsid w:val="00AC2C02"/>
    <w:rsid w:val="00AC3761"/>
    <w:rsid w:val="00AC4AC0"/>
    <w:rsid w:val="00AC62BE"/>
    <w:rsid w:val="00AC79F8"/>
    <w:rsid w:val="00AD1739"/>
    <w:rsid w:val="00AD20BD"/>
    <w:rsid w:val="00AD5384"/>
    <w:rsid w:val="00AD547C"/>
    <w:rsid w:val="00AD6137"/>
    <w:rsid w:val="00AE00D0"/>
    <w:rsid w:val="00AE0A04"/>
    <w:rsid w:val="00AE137E"/>
    <w:rsid w:val="00AE17D6"/>
    <w:rsid w:val="00AE1B72"/>
    <w:rsid w:val="00AE1DE3"/>
    <w:rsid w:val="00AE28B2"/>
    <w:rsid w:val="00AE33E3"/>
    <w:rsid w:val="00AE3DC2"/>
    <w:rsid w:val="00AE43AB"/>
    <w:rsid w:val="00AE4694"/>
    <w:rsid w:val="00AE530A"/>
    <w:rsid w:val="00AE5388"/>
    <w:rsid w:val="00AE557B"/>
    <w:rsid w:val="00AE5F57"/>
    <w:rsid w:val="00AE7ED4"/>
    <w:rsid w:val="00AF0C9B"/>
    <w:rsid w:val="00AF10CA"/>
    <w:rsid w:val="00AF194D"/>
    <w:rsid w:val="00AF2C61"/>
    <w:rsid w:val="00AF4CCD"/>
    <w:rsid w:val="00AF5D7E"/>
    <w:rsid w:val="00AF5DC7"/>
    <w:rsid w:val="00AF61C1"/>
    <w:rsid w:val="00AF61C2"/>
    <w:rsid w:val="00AF622A"/>
    <w:rsid w:val="00AF6367"/>
    <w:rsid w:val="00AF6ACC"/>
    <w:rsid w:val="00AF751C"/>
    <w:rsid w:val="00B02081"/>
    <w:rsid w:val="00B040BC"/>
    <w:rsid w:val="00B062AF"/>
    <w:rsid w:val="00B06EA9"/>
    <w:rsid w:val="00B0720F"/>
    <w:rsid w:val="00B0782D"/>
    <w:rsid w:val="00B10350"/>
    <w:rsid w:val="00B10482"/>
    <w:rsid w:val="00B1064A"/>
    <w:rsid w:val="00B119CB"/>
    <w:rsid w:val="00B1271D"/>
    <w:rsid w:val="00B12A09"/>
    <w:rsid w:val="00B1308C"/>
    <w:rsid w:val="00B142E4"/>
    <w:rsid w:val="00B1493F"/>
    <w:rsid w:val="00B14E79"/>
    <w:rsid w:val="00B17A69"/>
    <w:rsid w:val="00B209E5"/>
    <w:rsid w:val="00B210A7"/>
    <w:rsid w:val="00B219C6"/>
    <w:rsid w:val="00B23F9A"/>
    <w:rsid w:val="00B25782"/>
    <w:rsid w:val="00B266CA"/>
    <w:rsid w:val="00B3048E"/>
    <w:rsid w:val="00B305AE"/>
    <w:rsid w:val="00B30771"/>
    <w:rsid w:val="00B311C7"/>
    <w:rsid w:val="00B31207"/>
    <w:rsid w:val="00B31491"/>
    <w:rsid w:val="00B31D4B"/>
    <w:rsid w:val="00B33397"/>
    <w:rsid w:val="00B342D0"/>
    <w:rsid w:val="00B34E22"/>
    <w:rsid w:val="00B35C89"/>
    <w:rsid w:val="00B40B97"/>
    <w:rsid w:val="00B411D4"/>
    <w:rsid w:val="00B41347"/>
    <w:rsid w:val="00B41C6A"/>
    <w:rsid w:val="00B41F8B"/>
    <w:rsid w:val="00B4311D"/>
    <w:rsid w:val="00B433FA"/>
    <w:rsid w:val="00B43A8D"/>
    <w:rsid w:val="00B43BF8"/>
    <w:rsid w:val="00B44905"/>
    <w:rsid w:val="00B44A04"/>
    <w:rsid w:val="00B45133"/>
    <w:rsid w:val="00B46904"/>
    <w:rsid w:val="00B47395"/>
    <w:rsid w:val="00B478BB"/>
    <w:rsid w:val="00B504F0"/>
    <w:rsid w:val="00B5055A"/>
    <w:rsid w:val="00B5296D"/>
    <w:rsid w:val="00B53953"/>
    <w:rsid w:val="00B53A11"/>
    <w:rsid w:val="00B54D5A"/>
    <w:rsid w:val="00B56704"/>
    <w:rsid w:val="00B56EC1"/>
    <w:rsid w:val="00B60851"/>
    <w:rsid w:val="00B618A0"/>
    <w:rsid w:val="00B6264E"/>
    <w:rsid w:val="00B62B92"/>
    <w:rsid w:val="00B64B7E"/>
    <w:rsid w:val="00B66C69"/>
    <w:rsid w:val="00B66FCC"/>
    <w:rsid w:val="00B673EE"/>
    <w:rsid w:val="00B677AA"/>
    <w:rsid w:val="00B67CD0"/>
    <w:rsid w:val="00B700ED"/>
    <w:rsid w:val="00B704E4"/>
    <w:rsid w:val="00B70EDE"/>
    <w:rsid w:val="00B74D63"/>
    <w:rsid w:val="00B7513E"/>
    <w:rsid w:val="00B75287"/>
    <w:rsid w:val="00B75379"/>
    <w:rsid w:val="00B76802"/>
    <w:rsid w:val="00B768B0"/>
    <w:rsid w:val="00B76F34"/>
    <w:rsid w:val="00B774E3"/>
    <w:rsid w:val="00B77611"/>
    <w:rsid w:val="00B77FC9"/>
    <w:rsid w:val="00B822E4"/>
    <w:rsid w:val="00B82D4F"/>
    <w:rsid w:val="00B831E2"/>
    <w:rsid w:val="00B84BF1"/>
    <w:rsid w:val="00B84D93"/>
    <w:rsid w:val="00B90AB1"/>
    <w:rsid w:val="00B90ED0"/>
    <w:rsid w:val="00B90F07"/>
    <w:rsid w:val="00B91113"/>
    <w:rsid w:val="00B92DBA"/>
    <w:rsid w:val="00B92FCE"/>
    <w:rsid w:val="00B93374"/>
    <w:rsid w:val="00B933B6"/>
    <w:rsid w:val="00B948E0"/>
    <w:rsid w:val="00B96310"/>
    <w:rsid w:val="00B9677B"/>
    <w:rsid w:val="00B967DB"/>
    <w:rsid w:val="00B970DC"/>
    <w:rsid w:val="00B9796F"/>
    <w:rsid w:val="00BA1CE6"/>
    <w:rsid w:val="00BA3461"/>
    <w:rsid w:val="00BA40F3"/>
    <w:rsid w:val="00BA5518"/>
    <w:rsid w:val="00BA5523"/>
    <w:rsid w:val="00BA5CF8"/>
    <w:rsid w:val="00BA6B6F"/>
    <w:rsid w:val="00BA7592"/>
    <w:rsid w:val="00BB1FAB"/>
    <w:rsid w:val="00BB4ACB"/>
    <w:rsid w:val="00BB5AB4"/>
    <w:rsid w:val="00BB6C49"/>
    <w:rsid w:val="00BB6D9C"/>
    <w:rsid w:val="00BB70E5"/>
    <w:rsid w:val="00BB7108"/>
    <w:rsid w:val="00BC0210"/>
    <w:rsid w:val="00BC0B38"/>
    <w:rsid w:val="00BC0CDB"/>
    <w:rsid w:val="00BC0CEE"/>
    <w:rsid w:val="00BC1BA2"/>
    <w:rsid w:val="00BC2E17"/>
    <w:rsid w:val="00BC320A"/>
    <w:rsid w:val="00BC38D9"/>
    <w:rsid w:val="00BC4246"/>
    <w:rsid w:val="00BC4392"/>
    <w:rsid w:val="00BC5346"/>
    <w:rsid w:val="00BC699E"/>
    <w:rsid w:val="00BC6C66"/>
    <w:rsid w:val="00BC7090"/>
    <w:rsid w:val="00BC75EE"/>
    <w:rsid w:val="00BC7777"/>
    <w:rsid w:val="00BC7E2D"/>
    <w:rsid w:val="00BD0537"/>
    <w:rsid w:val="00BD149B"/>
    <w:rsid w:val="00BD33BD"/>
    <w:rsid w:val="00BD41AF"/>
    <w:rsid w:val="00BE03E0"/>
    <w:rsid w:val="00BE3EB4"/>
    <w:rsid w:val="00BE437C"/>
    <w:rsid w:val="00BF00B5"/>
    <w:rsid w:val="00BF05FF"/>
    <w:rsid w:val="00BF097A"/>
    <w:rsid w:val="00BF108A"/>
    <w:rsid w:val="00BF17B6"/>
    <w:rsid w:val="00BF2553"/>
    <w:rsid w:val="00BF4CB1"/>
    <w:rsid w:val="00BF516D"/>
    <w:rsid w:val="00BF577C"/>
    <w:rsid w:val="00BF6E72"/>
    <w:rsid w:val="00BF70CB"/>
    <w:rsid w:val="00BF7DD9"/>
    <w:rsid w:val="00C00359"/>
    <w:rsid w:val="00C00567"/>
    <w:rsid w:val="00C00F40"/>
    <w:rsid w:val="00C0174A"/>
    <w:rsid w:val="00C02026"/>
    <w:rsid w:val="00C032CA"/>
    <w:rsid w:val="00C03556"/>
    <w:rsid w:val="00C06FD3"/>
    <w:rsid w:val="00C119CF"/>
    <w:rsid w:val="00C12ABB"/>
    <w:rsid w:val="00C1369F"/>
    <w:rsid w:val="00C17198"/>
    <w:rsid w:val="00C2054C"/>
    <w:rsid w:val="00C20F7D"/>
    <w:rsid w:val="00C21921"/>
    <w:rsid w:val="00C23A8A"/>
    <w:rsid w:val="00C23F91"/>
    <w:rsid w:val="00C247ED"/>
    <w:rsid w:val="00C24879"/>
    <w:rsid w:val="00C24EC0"/>
    <w:rsid w:val="00C255DD"/>
    <w:rsid w:val="00C25C46"/>
    <w:rsid w:val="00C266D2"/>
    <w:rsid w:val="00C324F9"/>
    <w:rsid w:val="00C33256"/>
    <w:rsid w:val="00C3533E"/>
    <w:rsid w:val="00C363C7"/>
    <w:rsid w:val="00C369AB"/>
    <w:rsid w:val="00C37989"/>
    <w:rsid w:val="00C416F4"/>
    <w:rsid w:val="00C43DFA"/>
    <w:rsid w:val="00C44374"/>
    <w:rsid w:val="00C44571"/>
    <w:rsid w:val="00C44CC7"/>
    <w:rsid w:val="00C4507B"/>
    <w:rsid w:val="00C45115"/>
    <w:rsid w:val="00C45193"/>
    <w:rsid w:val="00C4628D"/>
    <w:rsid w:val="00C47771"/>
    <w:rsid w:val="00C47D09"/>
    <w:rsid w:val="00C50F14"/>
    <w:rsid w:val="00C53B88"/>
    <w:rsid w:val="00C53E85"/>
    <w:rsid w:val="00C54328"/>
    <w:rsid w:val="00C5435A"/>
    <w:rsid w:val="00C544D5"/>
    <w:rsid w:val="00C5560D"/>
    <w:rsid w:val="00C569EB"/>
    <w:rsid w:val="00C5704C"/>
    <w:rsid w:val="00C57A19"/>
    <w:rsid w:val="00C63E7F"/>
    <w:rsid w:val="00C65119"/>
    <w:rsid w:val="00C67C42"/>
    <w:rsid w:val="00C70171"/>
    <w:rsid w:val="00C701B5"/>
    <w:rsid w:val="00C70777"/>
    <w:rsid w:val="00C70B2B"/>
    <w:rsid w:val="00C70CAD"/>
    <w:rsid w:val="00C70F0B"/>
    <w:rsid w:val="00C71019"/>
    <w:rsid w:val="00C737EE"/>
    <w:rsid w:val="00C74261"/>
    <w:rsid w:val="00C7623A"/>
    <w:rsid w:val="00C76624"/>
    <w:rsid w:val="00C76636"/>
    <w:rsid w:val="00C7694F"/>
    <w:rsid w:val="00C80C2A"/>
    <w:rsid w:val="00C80D1F"/>
    <w:rsid w:val="00C8199A"/>
    <w:rsid w:val="00C82951"/>
    <w:rsid w:val="00C83C46"/>
    <w:rsid w:val="00C85402"/>
    <w:rsid w:val="00C85EB7"/>
    <w:rsid w:val="00C85FEC"/>
    <w:rsid w:val="00C86D8E"/>
    <w:rsid w:val="00C87E70"/>
    <w:rsid w:val="00C90DAC"/>
    <w:rsid w:val="00C91C7B"/>
    <w:rsid w:val="00C92E71"/>
    <w:rsid w:val="00C939CF"/>
    <w:rsid w:val="00C947CB"/>
    <w:rsid w:val="00C94DC3"/>
    <w:rsid w:val="00C95187"/>
    <w:rsid w:val="00C95BBC"/>
    <w:rsid w:val="00C95BCF"/>
    <w:rsid w:val="00C95BF9"/>
    <w:rsid w:val="00C96401"/>
    <w:rsid w:val="00C968E6"/>
    <w:rsid w:val="00C97432"/>
    <w:rsid w:val="00CA19E6"/>
    <w:rsid w:val="00CA2957"/>
    <w:rsid w:val="00CA2B58"/>
    <w:rsid w:val="00CA44B2"/>
    <w:rsid w:val="00CA4534"/>
    <w:rsid w:val="00CA53FC"/>
    <w:rsid w:val="00CA5B58"/>
    <w:rsid w:val="00CA7771"/>
    <w:rsid w:val="00CA78B0"/>
    <w:rsid w:val="00CA78B4"/>
    <w:rsid w:val="00CA7C25"/>
    <w:rsid w:val="00CB19D5"/>
    <w:rsid w:val="00CB2000"/>
    <w:rsid w:val="00CB364B"/>
    <w:rsid w:val="00CB39DE"/>
    <w:rsid w:val="00CB3CA4"/>
    <w:rsid w:val="00CB46C2"/>
    <w:rsid w:val="00CB4A6E"/>
    <w:rsid w:val="00CB53CD"/>
    <w:rsid w:val="00CB60DB"/>
    <w:rsid w:val="00CB6555"/>
    <w:rsid w:val="00CB6D67"/>
    <w:rsid w:val="00CB7E34"/>
    <w:rsid w:val="00CC03DF"/>
    <w:rsid w:val="00CC20AC"/>
    <w:rsid w:val="00CC22B5"/>
    <w:rsid w:val="00CC2D56"/>
    <w:rsid w:val="00CC2F50"/>
    <w:rsid w:val="00CC4119"/>
    <w:rsid w:val="00CC5173"/>
    <w:rsid w:val="00CC5328"/>
    <w:rsid w:val="00CC532C"/>
    <w:rsid w:val="00CC7A71"/>
    <w:rsid w:val="00CC7C53"/>
    <w:rsid w:val="00CD04C6"/>
    <w:rsid w:val="00CD11F3"/>
    <w:rsid w:val="00CD154A"/>
    <w:rsid w:val="00CD378A"/>
    <w:rsid w:val="00CD57BD"/>
    <w:rsid w:val="00CD5E3C"/>
    <w:rsid w:val="00CD676C"/>
    <w:rsid w:val="00CD6E4E"/>
    <w:rsid w:val="00CE5AD8"/>
    <w:rsid w:val="00CE6EE9"/>
    <w:rsid w:val="00CE76FA"/>
    <w:rsid w:val="00CE7EA0"/>
    <w:rsid w:val="00CF009F"/>
    <w:rsid w:val="00CF435F"/>
    <w:rsid w:val="00CF4F2C"/>
    <w:rsid w:val="00CF5550"/>
    <w:rsid w:val="00CF5562"/>
    <w:rsid w:val="00CF63DA"/>
    <w:rsid w:val="00CF6E5E"/>
    <w:rsid w:val="00CF7378"/>
    <w:rsid w:val="00D00964"/>
    <w:rsid w:val="00D00A03"/>
    <w:rsid w:val="00D01790"/>
    <w:rsid w:val="00D028C6"/>
    <w:rsid w:val="00D0394B"/>
    <w:rsid w:val="00D048FB"/>
    <w:rsid w:val="00D075E7"/>
    <w:rsid w:val="00D0775D"/>
    <w:rsid w:val="00D11B34"/>
    <w:rsid w:val="00D11EA8"/>
    <w:rsid w:val="00D13846"/>
    <w:rsid w:val="00D13F56"/>
    <w:rsid w:val="00D14666"/>
    <w:rsid w:val="00D14E20"/>
    <w:rsid w:val="00D159EE"/>
    <w:rsid w:val="00D15DE2"/>
    <w:rsid w:val="00D170F2"/>
    <w:rsid w:val="00D21B99"/>
    <w:rsid w:val="00D21E69"/>
    <w:rsid w:val="00D2295F"/>
    <w:rsid w:val="00D23B63"/>
    <w:rsid w:val="00D242E9"/>
    <w:rsid w:val="00D24EC0"/>
    <w:rsid w:val="00D2530E"/>
    <w:rsid w:val="00D25829"/>
    <w:rsid w:val="00D25ADF"/>
    <w:rsid w:val="00D26A9B"/>
    <w:rsid w:val="00D276EA"/>
    <w:rsid w:val="00D31BFF"/>
    <w:rsid w:val="00D3390C"/>
    <w:rsid w:val="00D33910"/>
    <w:rsid w:val="00D35B42"/>
    <w:rsid w:val="00D36383"/>
    <w:rsid w:val="00D376EF"/>
    <w:rsid w:val="00D40F47"/>
    <w:rsid w:val="00D4197F"/>
    <w:rsid w:val="00D44231"/>
    <w:rsid w:val="00D4481B"/>
    <w:rsid w:val="00D44CA0"/>
    <w:rsid w:val="00D45C2C"/>
    <w:rsid w:val="00D45C3A"/>
    <w:rsid w:val="00D4673E"/>
    <w:rsid w:val="00D46B4B"/>
    <w:rsid w:val="00D46C65"/>
    <w:rsid w:val="00D51B49"/>
    <w:rsid w:val="00D53AC1"/>
    <w:rsid w:val="00D53BFC"/>
    <w:rsid w:val="00D54920"/>
    <w:rsid w:val="00D54B68"/>
    <w:rsid w:val="00D54DE1"/>
    <w:rsid w:val="00D55DB6"/>
    <w:rsid w:val="00D56B04"/>
    <w:rsid w:val="00D56DAB"/>
    <w:rsid w:val="00D576C4"/>
    <w:rsid w:val="00D61B9F"/>
    <w:rsid w:val="00D61D47"/>
    <w:rsid w:val="00D6476A"/>
    <w:rsid w:val="00D649BD"/>
    <w:rsid w:val="00D65693"/>
    <w:rsid w:val="00D660DB"/>
    <w:rsid w:val="00D663B3"/>
    <w:rsid w:val="00D67D84"/>
    <w:rsid w:val="00D7069A"/>
    <w:rsid w:val="00D7177B"/>
    <w:rsid w:val="00D7237A"/>
    <w:rsid w:val="00D72831"/>
    <w:rsid w:val="00D72F78"/>
    <w:rsid w:val="00D7305F"/>
    <w:rsid w:val="00D737DE"/>
    <w:rsid w:val="00D7429C"/>
    <w:rsid w:val="00D75689"/>
    <w:rsid w:val="00D7580E"/>
    <w:rsid w:val="00D75CC5"/>
    <w:rsid w:val="00D76DC7"/>
    <w:rsid w:val="00D7756B"/>
    <w:rsid w:val="00D77729"/>
    <w:rsid w:val="00D809C6"/>
    <w:rsid w:val="00D80CAA"/>
    <w:rsid w:val="00D812DC"/>
    <w:rsid w:val="00D82822"/>
    <w:rsid w:val="00D82850"/>
    <w:rsid w:val="00D83676"/>
    <w:rsid w:val="00D83721"/>
    <w:rsid w:val="00D841C5"/>
    <w:rsid w:val="00D8484E"/>
    <w:rsid w:val="00D84F74"/>
    <w:rsid w:val="00D86AAB"/>
    <w:rsid w:val="00D8721F"/>
    <w:rsid w:val="00D87982"/>
    <w:rsid w:val="00D90106"/>
    <w:rsid w:val="00D90984"/>
    <w:rsid w:val="00D909DC"/>
    <w:rsid w:val="00D918D3"/>
    <w:rsid w:val="00D925C8"/>
    <w:rsid w:val="00D93824"/>
    <w:rsid w:val="00D940AE"/>
    <w:rsid w:val="00D96175"/>
    <w:rsid w:val="00D96D09"/>
    <w:rsid w:val="00DA0BC5"/>
    <w:rsid w:val="00DA0CD1"/>
    <w:rsid w:val="00DA123B"/>
    <w:rsid w:val="00DA1D3C"/>
    <w:rsid w:val="00DA1D7C"/>
    <w:rsid w:val="00DA1F7A"/>
    <w:rsid w:val="00DA2838"/>
    <w:rsid w:val="00DA29D1"/>
    <w:rsid w:val="00DA4725"/>
    <w:rsid w:val="00DA578B"/>
    <w:rsid w:val="00DA7148"/>
    <w:rsid w:val="00DA758D"/>
    <w:rsid w:val="00DA7AD7"/>
    <w:rsid w:val="00DB0241"/>
    <w:rsid w:val="00DB1B2F"/>
    <w:rsid w:val="00DB1B35"/>
    <w:rsid w:val="00DB1FCE"/>
    <w:rsid w:val="00DB23C4"/>
    <w:rsid w:val="00DB3331"/>
    <w:rsid w:val="00DB3817"/>
    <w:rsid w:val="00DB3955"/>
    <w:rsid w:val="00DB5650"/>
    <w:rsid w:val="00DB5994"/>
    <w:rsid w:val="00DB5DD6"/>
    <w:rsid w:val="00DB7320"/>
    <w:rsid w:val="00DB76A4"/>
    <w:rsid w:val="00DC103C"/>
    <w:rsid w:val="00DC19B2"/>
    <w:rsid w:val="00DC1D25"/>
    <w:rsid w:val="00DC23E5"/>
    <w:rsid w:val="00DC252D"/>
    <w:rsid w:val="00DC2ECE"/>
    <w:rsid w:val="00DC319F"/>
    <w:rsid w:val="00DC3C25"/>
    <w:rsid w:val="00DC4B6D"/>
    <w:rsid w:val="00DC5FE6"/>
    <w:rsid w:val="00DC647E"/>
    <w:rsid w:val="00DC6764"/>
    <w:rsid w:val="00DC7318"/>
    <w:rsid w:val="00DC795F"/>
    <w:rsid w:val="00DC7B64"/>
    <w:rsid w:val="00DC7DC1"/>
    <w:rsid w:val="00DD00A6"/>
    <w:rsid w:val="00DD085B"/>
    <w:rsid w:val="00DD0FA3"/>
    <w:rsid w:val="00DD134B"/>
    <w:rsid w:val="00DD1493"/>
    <w:rsid w:val="00DD1F1F"/>
    <w:rsid w:val="00DD292F"/>
    <w:rsid w:val="00DD2E76"/>
    <w:rsid w:val="00DD37E4"/>
    <w:rsid w:val="00DD4CA7"/>
    <w:rsid w:val="00DE0441"/>
    <w:rsid w:val="00DE04FB"/>
    <w:rsid w:val="00DE0980"/>
    <w:rsid w:val="00DE0BB2"/>
    <w:rsid w:val="00DE12CB"/>
    <w:rsid w:val="00DE17E6"/>
    <w:rsid w:val="00DE382C"/>
    <w:rsid w:val="00DE41D4"/>
    <w:rsid w:val="00DE436E"/>
    <w:rsid w:val="00DE43A5"/>
    <w:rsid w:val="00DE562B"/>
    <w:rsid w:val="00DE6CD1"/>
    <w:rsid w:val="00DE6F39"/>
    <w:rsid w:val="00DF1699"/>
    <w:rsid w:val="00DF2337"/>
    <w:rsid w:val="00DF2F1F"/>
    <w:rsid w:val="00DF38A5"/>
    <w:rsid w:val="00DF472D"/>
    <w:rsid w:val="00DF6CAB"/>
    <w:rsid w:val="00DF72BE"/>
    <w:rsid w:val="00E01A48"/>
    <w:rsid w:val="00E037C4"/>
    <w:rsid w:val="00E04A79"/>
    <w:rsid w:val="00E04BF8"/>
    <w:rsid w:val="00E04C35"/>
    <w:rsid w:val="00E04FC2"/>
    <w:rsid w:val="00E059E5"/>
    <w:rsid w:val="00E0612F"/>
    <w:rsid w:val="00E06AE9"/>
    <w:rsid w:val="00E10082"/>
    <w:rsid w:val="00E1116B"/>
    <w:rsid w:val="00E112E4"/>
    <w:rsid w:val="00E1203F"/>
    <w:rsid w:val="00E17957"/>
    <w:rsid w:val="00E17C26"/>
    <w:rsid w:val="00E17E97"/>
    <w:rsid w:val="00E200A6"/>
    <w:rsid w:val="00E209FB"/>
    <w:rsid w:val="00E21D8B"/>
    <w:rsid w:val="00E22B9F"/>
    <w:rsid w:val="00E2354D"/>
    <w:rsid w:val="00E237E8"/>
    <w:rsid w:val="00E24729"/>
    <w:rsid w:val="00E247A2"/>
    <w:rsid w:val="00E25068"/>
    <w:rsid w:val="00E27821"/>
    <w:rsid w:val="00E302E1"/>
    <w:rsid w:val="00E306F0"/>
    <w:rsid w:val="00E3108B"/>
    <w:rsid w:val="00E3161E"/>
    <w:rsid w:val="00E31D24"/>
    <w:rsid w:val="00E32460"/>
    <w:rsid w:val="00E35289"/>
    <w:rsid w:val="00E35602"/>
    <w:rsid w:val="00E35877"/>
    <w:rsid w:val="00E369D3"/>
    <w:rsid w:val="00E36A3D"/>
    <w:rsid w:val="00E373F7"/>
    <w:rsid w:val="00E40900"/>
    <w:rsid w:val="00E40DB8"/>
    <w:rsid w:val="00E41AB7"/>
    <w:rsid w:val="00E41BF8"/>
    <w:rsid w:val="00E41C10"/>
    <w:rsid w:val="00E4235B"/>
    <w:rsid w:val="00E4262E"/>
    <w:rsid w:val="00E4607A"/>
    <w:rsid w:val="00E4723E"/>
    <w:rsid w:val="00E500EB"/>
    <w:rsid w:val="00E50CD5"/>
    <w:rsid w:val="00E513D8"/>
    <w:rsid w:val="00E52049"/>
    <w:rsid w:val="00E53180"/>
    <w:rsid w:val="00E55FC3"/>
    <w:rsid w:val="00E5622F"/>
    <w:rsid w:val="00E56E78"/>
    <w:rsid w:val="00E57935"/>
    <w:rsid w:val="00E579A2"/>
    <w:rsid w:val="00E57FAE"/>
    <w:rsid w:val="00E61FBF"/>
    <w:rsid w:val="00E62856"/>
    <w:rsid w:val="00E634AF"/>
    <w:rsid w:val="00E64BF4"/>
    <w:rsid w:val="00E66EF2"/>
    <w:rsid w:val="00E6740E"/>
    <w:rsid w:val="00E70A3C"/>
    <w:rsid w:val="00E7284D"/>
    <w:rsid w:val="00E731D4"/>
    <w:rsid w:val="00E73CE6"/>
    <w:rsid w:val="00E73D99"/>
    <w:rsid w:val="00E747D0"/>
    <w:rsid w:val="00E748A4"/>
    <w:rsid w:val="00E7589A"/>
    <w:rsid w:val="00E75B24"/>
    <w:rsid w:val="00E75E7A"/>
    <w:rsid w:val="00E760D4"/>
    <w:rsid w:val="00E76606"/>
    <w:rsid w:val="00E76B5B"/>
    <w:rsid w:val="00E76CB5"/>
    <w:rsid w:val="00E77767"/>
    <w:rsid w:val="00E80528"/>
    <w:rsid w:val="00E82415"/>
    <w:rsid w:val="00E82774"/>
    <w:rsid w:val="00E839C5"/>
    <w:rsid w:val="00E8425E"/>
    <w:rsid w:val="00E849AD"/>
    <w:rsid w:val="00E857D3"/>
    <w:rsid w:val="00E861BF"/>
    <w:rsid w:val="00E8691A"/>
    <w:rsid w:val="00E8698A"/>
    <w:rsid w:val="00E86A8D"/>
    <w:rsid w:val="00E87843"/>
    <w:rsid w:val="00E87E63"/>
    <w:rsid w:val="00E901AD"/>
    <w:rsid w:val="00E9069D"/>
    <w:rsid w:val="00E915A3"/>
    <w:rsid w:val="00E918F5"/>
    <w:rsid w:val="00E93B8F"/>
    <w:rsid w:val="00E945CD"/>
    <w:rsid w:val="00E95432"/>
    <w:rsid w:val="00E95B5A"/>
    <w:rsid w:val="00E974B7"/>
    <w:rsid w:val="00E97DB6"/>
    <w:rsid w:val="00EA0268"/>
    <w:rsid w:val="00EA0FDF"/>
    <w:rsid w:val="00EA1A61"/>
    <w:rsid w:val="00EA1C4C"/>
    <w:rsid w:val="00EA55FE"/>
    <w:rsid w:val="00EA6C21"/>
    <w:rsid w:val="00EA7CB2"/>
    <w:rsid w:val="00EB1AC3"/>
    <w:rsid w:val="00EB5027"/>
    <w:rsid w:val="00EB6A10"/>
    <w:rsid w:val="00EB6A39"/>
    <w:rsid w:val="00EB7211"/>
    <w:rsid w:val="00EC02B3"/>
    <w:rsid w:val="00EC0E13"/>
    <w:rsid w:val="00EC15F4"/>
    <w:rsid w:val="00EC1A0B"/>
    <w:rsid w:val="00EC3445"/>
    <w:rsid w:val="00EC4FA2"/>
    <w:rsid w:val="00EC6773"/>
    <w:rsid w:val="00ED1A0A"/>
    <w:rsid w:val="00ED1F72"/>
    <w:rsid w:val="00ED27E5"/>
    <w:rsid w:val="00ED2AEF"/>
    <w:rsid w:val="00ED2E9A"/>
    <w:rsid w:val="00ED47D4"/>
    <w:rsid w:val="00ED57EC"/>
    <w:rsid w:val="00ED5FD1"/>
    <w:rsid w:val="00ED6634"/>
    <w:rsid w:val="00ED6DEB"/>
    <w:rsid w:val="00EE0B0A"/>
    <w:rsid w:val="00EE1E40"/>
    <w:rsid w:val="00EE2617"/>
    <w:rsid w:val="00EE404A"/>
    <w:rsid w:val="00EE4D9C"/>
    <w:rsid w:val="00EE4FF8"/>
    <w:rsid w:val="00EE5E09"/>
    <w:rsid w:val="00EE5ED7"/>
    <w:rsid w:val="00EE5EE0"/>
    <w:rsid w:val="00EE753B"/>
    <w:rsid w:val="00EF04EA"/>
    <w:rsid w:val="00EF0562"/>
    <w:rsid w:val="00EF17B7"/>
    <w:rsid w:val="00EF274A"/>
    <w:rsid w:val="00EF2E82"/>
    <w:rsid w:val="00EF3070"/>
    <w:rsid w:val="00EF41A5"/>
    <w:rsid w:val="00EF51E2"/>
    <w:rsid w:val="00EF5B23"/>
    <w:rsid w:val="00EF602B"/>
    <w:rsid w:val="00EF6D5A"/>
    <w:rsid w:val="00EF7575"/>
    <w:rsid w:val="00EF766D"/>
    <w:rsid w:val="00F007CF"/>
    <w:rsid w:val="00F015CA"/>
    <w:rsid w:val="00F025A8"/>
    <w:rsid w:val="00F02CC9"/>
    <w:rsid w:val="00F03098"/>
    <w:rsid w:val="00F0448F"/>
    <w:rsid w:val="00F0482A"/>
    <w:rsid w:val="00F05668"/>
    <w:rsid w:val="00F05D4C"/>
    <w:rsid w:val="00F05F41"/>
    <w:rsid w:val="00F072E4"/>
    <w:rsid w:val="00F1042A"/>
    <w:rsid w:val="00F12B64"/>
    <w:rsid w:val="00F130D2"/>
    <w:rsid w:val="00F13F7B"/>
    <w:rsid w:val="00F14FF7"/>
    <w:rsid w:val="00F15199"/>
    <w:rsid w:val="00F1531F"/>
    <w:rsid w:val="00F15499"/>
    <w:rsid w:val="00F15E5D"/>
    <w:rsid w:val="00F15FE9"/>
    <w:rsid w:val="00F162BD"/>
    <w:rsid w:val="00F206B2"/>
    <w:rsid w:val="00F21B59"/>
    <w:rsid w:val="00F23490"/>
    <w:rsid w:val="00F245AE"/>
    <w:rsid w:val="00F24652"/>
    <w:rsid w:val="00F24F12"/>
    <w:rsid w:val="00F279D4"/>
    <w:rsid w:val="00F30201"/>
    <w:rsid w:val="00F31585"/>
    <w:rsid w:val="00F319EA"/>
    <w:rsid w:val="00F31F62"/>
    <w:rsid w:val="00F321A7"/>
    <w:rsid w:val="00F3238D"/>
    <w:rsid w:val="00F35585"/>
    <w:rsid w:val="00F35916"/>
    <w:rsid w:val="00F35D7D"/>
    <w:rsid w:val="00F35FEA"/>
    <w:rsid w:val="00F36457"/>
    <w:rsid w:val="00F36631"/>
    <w:rsid w:val="00F377F9"/>
    <w:rsid w:val="00F40594"/>
    <w:rsid w:val="00F40CBF"/>
    <w:rsid w:val="00F42E4F"/>
    <w:rsid w:val="00F45D07"/>
    <w:rsid w:val="00F502C5"/>
    <w:rsid w:val="00F51C17"/>
    <w:rsid w:val="00F533B6"/>
    <w:rsid w:val="00F53D3B"/>
    <w:rsid w:val="00F5589B"/>
    <w:rsid w:val="00F562FE"/>
    <w:rsid w:val="00F574EB"/>
    <w:rsid w:val="00F60C57"/>
    <w:rsid w:val="00F612FC"/>
    <w:rsid w:val="00F61D4B"/>
    <w:rsid w:val="00F62727"/>
    <w:rsid w:val="00F637FC"/>
    <w:rsid w:val="00F6388D"/>
    <w:rsid w:val="00F6497F"/>
    <w:rsid w:val="00F651AC"/>
    <w:rsid w:val="00F654DD"/>
    <w:rsid w:val="00F65C8E"/>
    <w:rsid w:val="00F66AD1"/>
    <w:rsid w:val="00F66B36"/>
    <w:rsid w:val="00F66C0B"/>
    <w:rsid w:val="00F675A1"/>
    <w:rsid w:val="00F67D7E"/>
    <w:rsid w:val="00F72E90"/>
    <w:rsid w:val="00F738FA"/>
    <w:rsid w:val="00F744B7"/>
    <w:rsid w:val="00F7468A"/>
    <w:rsid w:val="00F7483C"/>
    <w:rsid w:val="00F75E1A"/>
    <w:rsid w:val="00F769D8"/>
    <w:rsid w:val="00F76A8F"/>
    <w:rsid w:val="00F77FF0"/>
    <w:rsid w:val="00F80C6B"/>
    <w:rsid w:val="00F815D3"/>
    <w:rsid w:val="00F81AC4"/>
    <w:rsid w:val="00F83539"/>
    <w:rsid w:val="00F83D53"/>
    <w:rsid w:val="00F83F0C"/>
    <w:rsid w:val="00F8486B"/>
    <w:rsid w:val="00F84943"/>
    <w:rsid w:val="00F86AE5"/>
    <w:rsid w:val="00F86C72"/>
    <w:rsid w:val="00F8742D"/>
    <w:rsid w:val="00F87D73"/>
    <w:rsid w:val="00F9067E"/>
    <w:rsid w:val="00F90EA5"/>
    <w:rsid w:val="00F92639"/>
    <w:rsid w:val="00F92A2A"/>
    <w:rsid w:val="00F93D93"/>
    <w:rsid w:val="00F93DD8"/>
    <w:rsid w:val="00F953DF"/>
    <w:rsid w:val="00F956E9"/>
    <w:rsid w:val="00F95DC1"/>
    <w:rsid w:val="00FA0FEC"/>
    <w:rsid w:val="00FA129F"/>
    <w:rsid w:val="00FA7E7D"/>
    <w:rsid w:val="00FB000E"/>
    <w:rsid w:val="00FB0704"/>
    <w:rsid w:val="00FB1C8C"/>
    <w:rsid w:val="00FB2C58"/>
    <w:rsid w:val="00FB3CDC"/>
    <w:rsid w:val="00FB4A4E"/>
    <w:rsid w:val="00FB4BED"/>
    <w:rsid w:val="00FB5548"/>
    <w:rsid w:val="00FB5BB2"/>
    <w:rsid w:val="00FB62DA"/>
    <w:rsid w:val="00FC06E0"/>
    <w:rsid w:val="00FC0ABD"/>
    <w:rsid w:val="00FC0BAB"/>
    <w:rsid w:val="00FC184D"/>
    <w:rsid w:val="00FC1B55"/>
    <w:rsid w:val="00FC1E2F"/>
    <w:rsid w:val="00FC37CA"/>
    <w:rsid w:val="00FC5A2C"/>
    <w:rsid w:val="00FC5BC3"/>
    <w:rsid w:val="00FC7037"/>
    <w:rsid w:val="00FD02E1"/>
    <w:rsid w:val="00FD0FF6"/>
    <w:rsid w:val="00FD2D26"/>
    <w:rsid w:val="00FD36AD"/>
    <w:rsid w:val="00FD53F2"/>
    <w:rsid w:val="00FD6178"/>
    <w:rsid w:val="00FD69C2"/>
    <w:rsid w:val="00FD776E"/>
    <w:rsid w:val="00FE033B"/>
    <w:rsid w:val="00FE0F22"/>
    <w:rsid w:val="00FE20E0"/>
    <w:rsid w:val="00FE37A6"/>
    <w:rsid w:val="00FE6880"/>
    <w:rsid w:val="00FF003D"/>
    <w:rsid w:val="00FF0055"/>
    <w:rsid w:val="00FF0D33"/>
    <w:rsid w:val="00FF1C4F"/>
    <w:rsid w:val="00FF1D4E"/>
    <w:rsid w:val="00FF2B4F"/>
    <w:rsid w:val="00FF37AA"/>
    <w:rsid w:val="00FF45F7"/>
    <w:rsid w:val="00FF463B"/>
    <w:rsid w:val="00FF53EC"/>
    <w:rsid w:val="00FF5E29"/>
    <w:rsid w:val="00FF75E5"/>
    <w:rsid w:val="584FD48D"/>
    <w:rsid w:val="5D5B8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2B258"/>
  <w15:docId w15:val="{DB2E16F0-D3E6-493C-97B1-4484560F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97F"/>
    <w:pPr>
      <w:spacing w:before="120" w:after="120"/>
    </w:pPr>
    <w:rPr>
      <w:rFonts w:ascii="Segoe UI" w:hAnsi="Segoe UI"/>
      <w:sz w:val="20"/>
    </w:rPr>
  </w:style>
  <w:style w:type="paragraph" w:styleId="Heading1">
    <w:name w:val="heading 1"/>
    <w:basedOn w:val="Normal"/>
    <w:next w:val="Normal"/>
    <w:link w:val="Heading1Char"/>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nhideWhenUsed/>
    <w:qFormat/>
    <w:rsid w:val="008A1FC9"/>
    <w:pPr>
      <w:keepNext/>
      <w:keepLines/>
      <w:spacing w:before="240" w:after="240" w:line="240" w:lineRule="auto"/>
      <w:outlineLvl w:val="3"/>
    </w:pPr>
    <w:rPr>
      <w:rFonts w:eastAsiaTheme="majorEastAsia" w:cstheme="majorBidi"/>
      <w:bCs/>
      <w:iCs/>
      <w:color w:val="4F81BD" w:themeColor="accent1"/>
      <w:sz w:val="24"/>
    </w:rPr>
  </w:style>
  <w:style w:type="paragraph" w:styleId="Heading5">
    <w:name w:val="heading 5"/>
    <w:basedOn w:val="Normal"/>
    <w:next w:val="Normal"/>
    <w:link w:val="Heading5Char"/>
    <w:unhideWhenUsed/>
    <w:qFormat/>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nhideWhenUsed/>
    <w:qFormat/>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nhideWhenUsed/>
    <w:qFormat/>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D8484E"/>
    <w:rPr>
      <w:rFonts w:ascii="Segoe UI" w:hAnsi="Segoe UI" w:cs="Segoe UI"/>
      <w:color w:val="008AC8"/>
      <w:sz w:val="32"/>
      <w:szCs w:val="20"/>
    </w:rPr>
  </w:style>
  <w:style w:type="paragraph" w:styleId="TOCHeading">
    <w:name w:val="TOC Heading"/>
    <w:next w:val="Normal"/>
    <w:uiPriority w:val="39"/>
    <w:unhideWhenUsed/>
    <w:qFormat/>
    <w:rsid w:val="00443B0D"/>
    <w:rPr>
      <w:rFonts w:ascii="Segoe UI" w:eastAsiaTheme="minorHAnsi" w:hAnsi="Segoe UI"/>
      <w:color w:val="4F81BD" w:themeColor="accent1"/>
      <w:spacing w:val="10"/>
      <w:sz w:val="36"/>
      <w:szCs w:val="48"/>
    </w:rPr>
  </w:style>
  <w:style w:type="paragraph" w:styleId="TOC1">
    <w:name w:val="toc 1"/>
    <w:basedOn w:val="Normal"/>
    <w:next w:val="Normal"/>
    <w:uiPriority w:val="39"/>
    <w:unhideWhenUsed/>
    <w:rsid w:val="002B429A"/>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rPr>
  </w:style>
  <w:style w:type="paragraph" w:styleId="ListParagraph">
    <w:name w:val="List Paragraph"/>
    <w:aliases w:val="Num Bullet 1,Number Level 3"/>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pPr>
      <w:spacing w:line="240" w:lineRule="auto"/>
    </w:pPr>
    <w:rPr>
      <w:szCs w:val="20"/>
    </w:rPr>
  </w:style>
  <w:style w:type="character" w:customStyle="1" w:styleId="CommentTextChar">
    <w:name w:val="Comment Text Char"/>
    <w:basedOn w:val="DefaultParagraphFont"/>
    <w:link w:val="CommentText"/>
    <w:rPr>
      <w:sz w:val="20"/>
      <w:szCs w:val="20"/>
    </w:rPr>
  </w:style>
  <w:style w:type="paragraph" w:styleId="CommentSubject">
    <w:name w:val="annotation subject"/>
    <w:basedOn w:val="CommentText"/>
    <w:next w:val="CommentText"/>
    <w:link w:val="CommentSubjectChar"/>
    <w:unhideWhenUsed/>
    <w:rPr>
      <w:b/>
      <w:bCs/>
    </w:rPr>
  </w:style>
  <w:style w:type="character" w:customStyle="1" w:styleId="CommentSubjectChar">
    <w:name w:val="Comment Subject Char"/>
    <w:basedOn w:val="CommentTextChar"/>
    <w:link w:val="CommentSubject"/>
    <w:rsid w:val="00D8484E"/>
    <w:rPr>
      <w:rFonts w:ascii="Segoe UI" w:hAnsi="Segoe UI"/>
      <w:b/>
      <w:bCs/>
      <w:sz w:val="20"/>
      <w:szCs w:val="20"/>
    </w:rPr>
  </w:style>
  <w:style w:type="paragraph" w:styleId="NormalWeb">
    <w:name w:val="Normal (Web)"/>
    <w:basedOn w:val="Normal"/>
    <w:link w:val="NormalWebChar"/>
    <w:uiPriority w:val="99"/>
    <w:pPr>
      <w:spacing w:after="0" w:line="240" w:lineRule="auto"/>
    </w:pPr>
    <w:rPr>
      <w:rFonts w:ascii="Times New Roman" w:eastAsiaTheme="minorHAnsi" w:hAnsi="Times New Roman" w:cs="Times New Roman"/>
      <w:sz w:val="24"/>
      <w:szCs w:val="24"/>
    </w:rPr>
  </w:style>
  <w:style w:type="paragraph" w:customStyle="1" w:styleId="Bullet10">
    <w:name w:val="Bullet 1"/>
    <w:basedOn w:val="ListParagraph"/>
    <w:link w:val="Bullet1Char"/>
    <w:uiPriority w:val="4"/>
    <w:qFormat/>
    <w:rsid w:val="00541BED"/>
    <w:pPr>
      <w:numPr>
        <w:numId w:val="1"/>
      </w:numPr>
      <w:spacing w:before="240" w:after="240"/>
      <w:ind w:left="788" w:hanging="357"/>
    </w:pPr>
    <w:rPr>
      <w:rFonts w:cs="Segoe UI"/>
      <w:szCs w:val="20"/>
    </w:rPr>
  </w:style>
  <w:style w:type="paragraph" w:styleId="BodyText">
    <w:name w:val="Body Text"/>
    <w:aliases w:val="Quote1,Body Text Char1,Body Text Char Char,Body Text 1,bt,BT (body text),ICL Body Text,body indent,Block text,tx,Fuj Svces Text,Heading 1 text,Body,Fujitsu Body Text,MCC Text,body text,sp,bo...,contents,Body Text 12,heading_txt"/>
    <w:basedOn w:val="Normal"/>
    <w:link w:val="BodyTextChar"/>
    <w:unhideWhenUsed/>
    <w:rsid w:val="00FF45F7"/>
    <w:pPr>
      <w:tabs>
        <w:tab w:val="left" w:pos="360"/>
      </w:tabs>
      <w:spacing w:after="0" w:line="240" w:lineRule="auto"/>
      <w:ind w:left="360" w:hanging="360"/>
    </w:pPr>
    <w:rPr>
      <w:rFonts w:cs="Segoe UI"/>
      <w:szCs w:val="18"/>
    </w:rPr>
  </w:style>
  <w:style w:type="character" w:customStyle="1" w:styleId="BodyTextChar">
    <w:name w:val="Body Text Char"/>
    <w:aliases w:val="Quote1 Char,Body Text Char1 Char,Body Text Char Char Char,Body Text 1 Char,bt Char,BT (body text) Char,ICL Body Text Char,body indent Char,Block text Char,tx Char,Fuj Svces Text Char,Heading 1 text Char,Body Char,Fujitsu Body Text Char"/>
    <w:basedOn w:val="DefaultParagraphFont"/>
    <w:link w:val="BodyText"/>
    <w:rsid w:val="00D8484E"/>
    <w:rPr>
      <w:rFonts w:ascii="Segoe UI" w:hAnsi="Segoe UI" w:cs="Segoe UI"/>
      <w:szCs w:val="18"/>
    </w:rPr>
  </w:style>
  <w:style w:type="paragraph" w:customStyle="1" w:styleId="Heading1Numbered">
    <w:name w:val="Heading 1 (Numbered)"/>
    <w:basedOn w:val="Normal"/>
    <w:next w:val="Normal"/>
    <w:uiPriority w:val="2"/>
    <w:qFormat/>
    <w:rsid w:val="000B4C2E"/>
    <w:pPr>
      <w:keepNext/>
      <w:pageBreakBefore/>
      <w:numPr>
        <w:numId w:val="7"/>
      </w:numPr>
      <w:tabs>
        <w:tab w:val="left" w:pos="1152"/>
        <w:tab w:val="left" w:pos="1440"/>
      </w:tabs>
      <w:suppressAutoHyphens/>
      <w:spacing w:before="360" w:after="360" w:line="600" w:lineRule="exact"/>
      <w:outlineLvl w:val="0"/>
    </w:pPr>
    <w:rPr>
      <w:rFonts w:eastAsiaTheme="minorHAnsi"/>
      <w:b/>
      <w:color w:val="4F81BD" w:themeColor="accent1"/>
      <w:spacing w:val="10"/>
      <w:sz w:val="32"/>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Number Level 3 Char"/>
    <w:basedOn w:val="DefaultParagraphFont"/>
    <w:link w:val="ListParagraph"/>
    <w:uiPriority w:val="34"/>
    <w:locked/>
    <w:rsid w:val="00D8484E"/>
    <w:rPr>
      <w:rFonts w:ascii="Segoe UI" w:hAnsi="Segoe UI"/>
      <w:sz w:val="20"/>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e Grid - Grey Header"/>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D8484E"/>
    <w:rPr>
      <w:rFonts w:ascii="Segoe UI" w:eastAsiaTheme="majorEastAsia" w:hAnsi="Segoe UI" w:cstheme="majorBidi"/>
      <w:bCs/>
      <w:color w:val="008AC8"/>
      <w:sz w:val="28"/>
    </w:rPr>
  </w:style>
  <w:style w:type="paragraph" w:styleId="ListBullet">
    <w:name w:val="List Bullet"/>
    <w:basedOn w:val="Normal"/>
    <w:qFormat/>
    <w:rsid w:val="007B7F21"/>
    <w:pPr>
      <w:numPr>
        <w:numId w:val="3"/>
      </w:numPr>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0B4C2E"/>
    <w:pPr>
      <w:keepNext/>
      <w:keepLines/>
      <w:numPr>
        <w:ilvl w:val="1"/>
        <w:numId w:val="7"/>
      </w:numPr>
      <w:tabs>
        <w:tab w:val="left" w:pos="1152"/>
      </w:tabs>
      <w:spacing w:before="360" w:after="240" w:line="240" w:lineRule="auto"/>
      <w:outlineLvl w:val="1"/>
    </w:pPr>
    <w:rPr>
      <w:rFonts w:eastAsiaTheme="minorHAnsi"/>
      <w:b/>
      <w:color w:val="4F81BD" w:themeColor="accent1"/>
      <w:sz w:val="28"/>
      <w:szCs w:val="36"/>
    </w:rPr>
  </w:style>
  <w:style w:type="paragraph" w:customStyle="1" w:styleId="Heading3Numbered">
    <w:name w:val="Heading 3 (Numbered)"/>
    <w:basedOn w:val="Normal"/>
    <w:next w:val="Normal"/>
    <w:uiPriority w:val="2"/>
    <w:qFormat/>
    <w:rsid w:val="000B4C2E"/>
    <w:pPr>
      <w:keepNext/>
      <w:keepLines/>
      <w:numPr>
        <w:ilvl w:val="2"/>
        <w:numId w:val="7"/>
      </w:numPr>
      <w:tabs>
        <w:tab w:val="left" w:pos="1152"/>
      </w:tabs>
      <w:spacing w:before="240" w:after="240" w:line="240" w:lineRule="auto"/>
      <w:outlineLvl w:val="2"/>
    </w:pPr>
    <w:rPr>
      <w:rFonts w:eastAsiaTheme="minorHAnsi"/>
      <w:b/>
      <w:color w:val="4F81BD" w:themeColor="accent1"/>
      <w:sz w:val="24"/>
      <w:szCs w:val="28"/>
    </w:rPr>
  </w:style>
  <w:style w:type="paragraph" w:customStyle="1" w:styleId="Heading4Numbered">
    <w:name w:val="Heading 4 (Numbered)"/>
    <w:basedOn w:val="Normal"/>
    <w:next w:val="Normal"/>
    <w:uiPriority w:val="2"/>
    <w:unhideWhenUsed/>
    <w:qFormat/>
    <w:rsid w:val="00A37193"/>
    <w:pPr>
      <w:keepNext/>
      <w:keepLines/>
      <w:numPr>
        <w:ilvl w:val="3"/>
        <w:numId w:val="7"/>
      </w:numPr>
      <w:tabs>
        <w:tab w:val="left" w:pos="1152"/>
      </w:tabs>
      <w:spacing w:before="240" w:after="240" w:line="240" w:lineRule="auto"/>
      <w:ind w:left="936"/>
      <w:outlineLvl w:val="3"/>
    </w:pPr>
    <w:rPr>
      <w:rFonts w:eastAsiaTheme="minorHAnsi"/>
      <w:color w:val="4F81BD" w:themeColor="accent1"/>
      <w:sz w:val="24"/>
    </w:rPr>
  </w:style>
  <w:style w:type="paragraph" w:customStyle="1" w:styleId="Heading5Numbered">
    <w:name w:val="Heading 5 (Numbered)"/>
    <w:basedOn w:val="Normal"/>
    <w:next w:val="Normal"/>
    <w:uiPriority w:val="2"/>
    <w:unhideWhenUsed/>
    <w:qFormat/>
    <w:rsid w:val="0009199F"/>
    <w:pPr>
      <w:keepNext/>
      <w:keepLines/>
      <w:numPr>
        <w:ilvl w:val="4"/>
        <w:numId w:val="7"/>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style>
  <w:style w:type="numbering" w:customStyle="1" w:styleId="HeadingNumbered">
    <w:name w:val="Heading Numbered"/>
    <w:basedOn w:val="111111"/>
    <w:uiPriority w:val="99"/>
    <w:pPr>
      <w:numPr>
        <w:numId w:val="17"/>
      </w:numPr>
    </w:pPr>
  </w:style>
  <w:style w:type="paragraph" w:customStyle="1" w:styleId="CodeBlock">
    <w:name w:val="Code Block"/>
    <w:basedOn w:val="Normal"/>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8"/>
      </w:numPr>
      <w:spacing w:before="0" w:after="200"/>
      <w:contextualSpacing/>
    </w:pPr>
    <w:rPr>
      <w:rFonts w:eastAsia="Arial" w:cs="Arial"/>
      <w:lang w:eastAsia="ja-JP"/>
    </w:rPr>
  </w:style>
  <w:style w:type="numbering" w:styleId="111111">
    <w:name w:val="Outline List 2"/>
    <w:basedOn w:val="NoList"/>
    <w:unhideWhenUsed/>
    <w:pPr>
      <w:numPr>
        <w:numId w:val="17"/>
      </w:numPr>
    </w:pPr>
  </w:style>
  <w:style w:type="character" w:customStyle="1" w:styleId="Heading9Char">
    <w:name w:val="Heading 9 Char"/>
    <w:basedOn w:val="DefaultParagraphFont"/>
    <w:link w:val="Heading9"/>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nhideWhenUsed/>
    <w:qFormat/>
    <w:rsid w:val="00A37193"/>
    <w:pPr>
      <w:spacing w:line="240" w:lineRule="auto"/>
    </w:pPr>
    <w:rPr>
      <w:bCs/>
      <w:color w:val="4F81BD" w:themeColor="accent1"/>
      <w:sz w:val="18"/>
      <w:szCs w:val="18"/>
    </w:rPr>
  </w:style>
  <w:style w:type="paragraph" w:styleId="Title">
    <w:name w:val="Title"/>
    <w:basedOn w:val="Normal"/>
    <w:next w:val="Normal"/>
    <w:link w:val="TitleChar"/>
    <w:autoRedefine/>
    <w:uiPriority w:val="10"/>
    <w:qFormat/>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rsid w:val="008A1FC9"/>
    <w:rPr>
      <w:rFonts w:ascii="Segoe UI" w:eastAsiaTheme="majorEastAsia" w:hAnsi="Segoe UI" w:cstheme="majorBidi"/>
      <w:bCs/>
      <w:iCs/>
      <w:color w:val="4F81BD" w:themeColor="accent1"/>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unhideWhenUsed/>
    <w:qFormat/>
    <w:rPr>
      <w:b/>
      <w:bCs/>
    </w:rPr>
  </w:style>
  <w:style w:type="character" w:customStyle="1" w:styleId="Heading5Char">
    <w:name w:val="Heading 5 Char"/>
    <w:basedOn w:val="DefaultParagraphFont"/>
    <w:link w:val="Heading5"/>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uiPriority w:val="4"/>
    <w:pPr>
      <w:spacing w:before="0" w:after="0" w:line="240" w:lineRule="auto"/>
    </w:pPr>
    <w:rPr>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9"/>
      </w:numPr>
      <w:ind w:left="648"/>
    </w:pPr>
  </w:style>
  <w:style w:type="character" w:customStyle="1" w:styleId="NumBullet2Char">
    <w:name w:val="Num Bullet 2 Char"/>
    <w:basedOn w:val="ListParagraphChar"/>
    <w:link w:val="NumBullet2"/>
    <w:uiPriority w:val="3"/>
    <w:rsid w:val="00D8484E"/>
    <w:rPr>
      <w:rFonts w:ascii="Segoe UI" w:hAnsi="Segoe UI"/>
      <w:sz w:val="20"/>
    </w:rPr>
  </w:style>
  <w:style w:type="paragraph" w:customStyle="1" w:styleId="NumBullet3">
    <w:name w:val="Num Bullet 3"/>
    <w:basedOn w:val="NumBullet2"/>
    <w:link w:val="NumBullet3Char"/>
    <w:uiPriority w:val="3"/>
    <w:qFormat/>
    <w:rsid w:val="00961943"/>
    <w:pPr>
      <w:numPr>
        <w:numId w:val="10"/>
      </w:numPr>
      <w:ind w:left="1080"/>
    </w:pPr>
  </w:style>
  <w:style w:type="character" w:customStyle="1" w:styleId="NumBullet3Char">
    <w:name w:val="Num Bullet 3 Char"/>
    <w:basedOn w:val="NumBullet2Char"/>
    <w:link w:val="NumBullet3"/>
    <w:uiPriority w:val="3"/>
    <w:rsid w:val="00D8484E"/>
    <w:rPr>
      <w:rFonts w:ascii="Segoe UI" w:hAnsi="Segoe UI"/>
      <w:sz w:val="20"/>
    </w:rPr>
  </w:style>
  <w:style w:type="paragraph" w:customStyle="1" w:styleId="NumBullet4">
    <w:name w:val="Num Bullet 4"/>
    <w:basedOn w:val="NumBullet3"/>
    <w:link w:val="NumBullet4Char"/>
    <w:uiPriority w:val="3"/>
    <w:qFormat/>
    <w:rsid w:val="00961943"/>
    <w:pPr>
      <w:numPr>
        <w:numId w:val="11"/>
      </w:numPr>
      <w:ind w:left="1296"/>
    </w:pPr>
  </w:style>
  <w:style w:type="character" w:customStyle="1" w:styleId="NumBullet4Char">
    <w:name w:val="Num Bullet 4 Char"/>
    <w:basedOn w:val="NumBullet3Char"/>
    <w:link w:val="NumBullet4"/>
    <w:uiPriority w:val="3"/>
    <w:rsid w:val="00D8484E"/>
    <w:rPr>
      <w:rFonts w:ascii="Segoe UI" w:hAnsi="Segoe UI"/>
      <w:sz w:val="20"/>
    </w:rPr>
  </w:style>
  <w:style w:type="paragraph" w:customStyle="1" w:styleId="NumBullet5">
    <w:name w:val="Num Bullet 5"/>
    <w:basedOn w:val="NumBullet4"/>
    <w:link w:val="NumBullet5Char"/>
    <w:uiPriority w:val="3"/>
    <w:qFormat/>
    <w:rsid w:val="00961943"/>
    <w:pPr>
      <w:numPr>
        <w:numId w:val="12"/>
      </w:numPr>
    </w:p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0"/>
    <w:uiPriority w:val="4"/>
    <w:qFormat/>
    <w:rsid w:val="00443B0D"/>
    <w:pPr>
      <w:numPr>
        <w:numId w:val="13"/>
      </w:numPr>
    </w:pPr>
  </w:style>
  <w:style w:type="paragraph" w:customStyle="1" w:styleId="Bullet3">
    <w:name w:val="Bullet 3"/>
    <w:basedOn w:val="Bullet2"/>
    <w:uiPriority w:val="4"/>
    <w:qFormat/>
    <w:rsid w:val="008C4774"/>
    <w:pPr>
      <w:numPr>
        <w:numId w:val="14"/>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5"/>
      </w:numPr>
      <w:ind w:left="720"/>
    </w:pPr>
    <w:rPr>
      <w:noProof/>
    </w:rPr>
  </w:style>
  <w:style w:type="paragraph" w:customStyle="1" w:styleId="TableBullet3">
    <w:name w:val="Table Bullet 3"/>
    <w:basedOn w:val="TableBullet2"/>
    <w:uiPriority w:val="4"/>
    <w:qFormat/>
    <w:rsid w:val="00E95432"/>
    <w:pPr>
      <w:numPr>
        <w:numId w:val="16"/>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style>
  <w:style w:type="paragraph" w:customStyle="1" w:styleId="FooterSmall">
    <w:name w:val="Footer Small"/>
    <w:basedOn w:val="Footer"/>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8"/>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locked/>
    <w:rsid w:val="00A37193"/>
    <w:rPr>
      <w:rFonts w:ascii="Segoe UI" w:hAnsi="Segoe UI"/>
      <w:bCs/>
      <w:color w:val="4F81BD" w:themeColor="accent1"/>
      <w:sz w:val="18"/>
      <w:szCs w:val="18"/>
    </w:rPr>
  </w:style>
  <w:style w:type="paragraph" w:customStyle="1" w:styleId="TableNormal1">
    <w:name w:val="Table Normal1"/>
    <w:basedOn w:val="Normal"/>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9"/>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4B7C21"/>
    <w:pPr>
      <w:spacing w:before="200" w:line="264" w:lineRule="auto"/>
    </w:pPr>
    <w:rPr>
      <w:rFonts w:ascii="Segoe Light" w:eastAsiaTheme="minorHAnsi" w:hAnsi="Segoe Light"/>
      <w:sz w:val="20"/>
      <w:szCs w:val="20"/>
    </w:rPr>
  </w:style>
  <w:style w:type="paragraph" w:customStyle="1" w:styleId="TableBullet1MS">
    <w:name w:val="Table Bullet 1 MS"/>
    <w:basedOn w:val="Normal"/>
    <w:qFormat/>
    <w:rsid w:val="00290A50"/>
    <w:pPr>
      <w:numPr>
        <w:numId w:val="20"/>
      </w:numPr>
      <w:spacing w:before="0" w:after="0" w:line="264" w:lineRule="auto"/>
    </w:pPr>
    <w:rPr>
      <w:rFonts w:ascii="Segoe" w:eastAsiaTheme="minorHAnsi" w:hAnsi="Segoe"/>
      <w:sz w:val="16"/>
      <w:szCs w:val="16"/>
    </w:rPr>
  </w:style>
  <w:style w:type="paragraph" w:customStyle="1" w:styleId="TableBullet2MS">
    <w:name w:val="Table Bullet 2 MS"/>
    <w:basedOn w:val="Normal"/>
    <w:qFormat/>
    <w:rsid w:val="00290A50"/>
    <w:pPr>
      <w:numPr>
        <w:ilvl w:val="1"/>
        <w:numId w:val="20"/>
      </w:numPr>
      <w:spacing w:before="0" w:after="0" w:line="264" w:lineRule="auto"/>
    </w:pPr>
    <w:rPr>
      <w:rFonts w:ascii="Segoe" w:eastAsiaTheme="minorHAnsi" w:hAnsi="Segoe"/>
      <w:sz w:val="16"/>
      <w:szCs w:val="16"/>
    </w:rPr>
  </w:style>
  <w:style w:type="paragraph" w:customStyle="1" w:styleId="TableBullet3MS">
    <w:name w:val="Table Bullet 3 MS"/>
    <w:basedOn w:val="Normal"/>
    <w:qFormat/>
    <w:rsid w:val="00290A50"/>
    <w:pPr>
      <w:numPr>
        <w:ilvl w:val="2"/>
        <w:numId w:val="20"/>
      </w:numPr>
      <w:spacing w:before="0" w:after="0" w:line="264" w:lineRule="auto"/>
    </w:pPr>
    <w:rPr>
      <w:rFonts w:ascii="Segoe" w:eastAsiaTheme="minorHAnsi" w:hAnsi="Segoe"/>
      <w:sz w:val="16"/>
      <w:szCs w:val="16"/>
    </w:rPr>
  </w:style>
  <w:style w:type="character" w:customStyle="1" w:styleId="BlueText">
    <w:name w:val="BlueText"/>
    <w:basedOn w:val="DefaultParagraphFont"/>
    <w:uiPriority w:val="1"/>
    <w:qFormat/>
    <w:rsid w:val="005B5DF7"/>
    <w:rPr>
      <w:b w:val="0"/>
      <w:color w:val="0000FF"/>
    </w:rPr>
  </w:style>
  <w:style w:type="paragraph" w:customStyle="1" w:styleId="hangindent95">
    <w:name w:val="hang indent 9.5"/>
    <w:basedOn w:val="Normal"/>
    <w:rsid w:val="00752DCD"/>
    <w:pPr>
      <w:tabs>
        <w:tab w:val="left" w:pos="720"/>
      </w:tabs>
      <w:spacing w:before="0" w:after="0" w:line="240" w:lineRule="auto"/>
      <w:ind w:left="720" w:hanging="720"/>
      <w:jc w:val="both"/>
    </w:pPr>
    <w:rPr>
      <w:rFonts w:ascii="Arial" w:eastAsia="Times New Roman" w:hAnsi="Arial" w:cs="Arial"/>
      <w:sz w:val="19"/>
      <w:szCs w:val="19"/>
    </w:rPr>
  </w:style>
  <w:style w:type="paragraph" w:customStyle="1" w:styleId="normal195">
    <w:name w:val="normal1 9.5"/>
    <w:basedOn w:val="Normal"/>
    <w:rsid w:val="00752DCD"/>
    <w:pPr>
      <w:spacing w:before="0" w:after="0" w:line="240" w:lineRule="auto"/>
      <w:ind w:left="720"/>
      <w:jc w:val="both"/>
      <w:outlineLvl w:val="2"/>
    </w:pPr>
    <w:rPr>
      <w:rFonts w:ascii="Arial" w:eastAsia="Times New Roman" w:hAnsi="Arial" w:cs="Arial"/>
      <w:sz w:val="19"/>
      <w:szCs w:val="19"/>
    </w:rPr>
  </w:style>
  <w:style w:type="paragraph" w:customStyle="1" w:styleId="NumHeading1">
    <w:name w:val="Num Heading 1"/>
    <w:basedOn w:val="Heading1"/>
    <w:next w:val="Normal"/>
    <w:uiPriority w:val="99"/>
    <w:rsid w:val="007C3AE7"/>
    <w:pPr>
      <w:keepLines w:val="0"/>
      <w:pageBreakBefore/>
      <w:numPr>
        <w:numId w:val="21"/>
      </w:numPr>
      <w:shd w:val="clear" w:color="auto" w:fill="CDE5FF"/>
      <w:spacing w:before="120" w:after="120" w:line="264" w:lineRule="auto"/>
      <w:jc w:val="center"/>
    </w:pPr>
    <w:rPr>
      <w:rFonts w:ascii="Calibri" w:eastAsia="Arial Black" w:hAnsi="Calibri" w:cs="Arial Black"/>
      <w:b/>
      <w:smallCaps/>
      <w:color w:val="333333"/>
      <w:kern w:val="32"/>
      <w:sz w:val="32"/>
      <w:szCs w:val="32"/>
      <w:lang w:val="en-AU" w:eastAsia="ja-JP"/>
    </w:rPr>
  </w:style>
  <w:style w:type="paragraph" w:customStyle="1" w:styleId="NumHeading2">
    <w:name w:val="Num Heading 2"/>
    <w:basedOn w:val="Heading2"/>
    <w:next w:val="Normal"/>
    <w:uiPriority w:val="99"/>
    <w:rsid w:val="007C3AE7"/>
    <w:pPr>
      <w:keepNext/>
      <w:numPr>
        <w:ilvl w:val="1"/>
        <w:numId w:val="21"/>
      </w:numPr>
      <w:spacing w:before="240" w:after="120" w:line="264" w:lineRule="auto"/>
    </w:pPr>
    <w:rPr>
      <w:rFonts w:ascii="Calibri" w:eastAsia="Arial" w:hAnsi="Calibri" w:cs="Arial"/>
      <w:b/>
      <w:bCs/>
      <w:color w:val="333333"/>
      <w:sz w:val="28"/>
      <w:szCs w:val="28"/>
      <w:lang w:val="en-AU" w:eastAsia="ja-JP"/>
    </w:rPr>
  </w:style>
  <w:style w:type="paragraph" w:customStyle="1" w:styleId="NumHeading3">
    <w:name w:val="Num Heading 3"/>
    <w:basedOn w:val="Heading3"/>
    <w:next w:val="Normal"/>
    <w:uiPriority w:val="99"/>
    <w:rsid w:val="007C3AE7"/>
    <w:pPr>
      <w:keepLines w:val="0"/>
      <w:numPr>
        <w:ilvl w:val="2"/>
        <w:numId w:val="21"/>
      </w:numPr>
      <w:spacing w:before="180" w:after="60" w:line="264" w:lineRule="auto"/>
    </w:pPr>
    <w:rPr>
      <w:rFonts w:ascii="Arial" w:eastAsia="Arial" w:hAnsi="Arial" w:cs="Arial"/>
      <w:b/>
      <w:bCs w:val="0"/>
      <w:color w:val="333333"/>
      <w:sz w:val="26"/>
      <w:szCs w:val="26"/>
      <w:lang w:val="en-AU" w:eastAsia="ja-JP"/>
    </w:rPr>
  </w:style>
  <w:style w:type="paragraph" w:customStyle="1" w:styleId="NumHeading4">
    <w:name w:val="Num Heading 4"/>
    <w:basedOn w:val="Heading4"/>
    <w:next w:val="Normal"/>
    <w:uiPriority w:val="99"/>
    <w:rsid w:val="007C3AE7"/>
    <w:pPr>
      <w:keepLines w:val="0"/>
      <w:numPr>
        <w:ilvl w:val="3"/>
        <w:numId w:val="21"/>
      </w:numPr>
      <w:spacing w:before="180" w:after="60" w:line="264" w:lineRule="auto"/>
    </w:pPr>
    <w:rPr>
      <w:rFonts w:ascii="Arial" w:eastAsia="Arial" w:hAnsi="Arial" w:cs="Arial"/>
      <w:b/>
      <w:i/>
      <w:color w:val="333333"/>
      <w:sz w:val="22"/>
      <w:szCs w:val="24"/>
      <w:lang w:val="en-AU" w:eastAsia="ja-JP"/>
    </w:rPr>
  </w:style>
  <w:style w:type="numbering" w:customStyle="1" w:styleId="Bullets">
    <w:name w:val="Bullets"/>
    <w:rsid w:val="007C3AE7"/>
    <w:pPr>
      <w:numPr>
        <w:numId w:val="24"/>
      </w:numPr>
    </w:pPr>
  </w:style>
  <w:style w:type="paragraph" w:customStyle="1" w:styleId="NumHeading5">
    <w:name w:val="Num Heading 5"/>
    <w:basedOn w:val="Heading5"/>
    <w:next w:val="Normal"/>
    <w:uiPriority w:val="99"/>
    <w:rsid w:val="007C3AE7"/>
    <w:pPr>
      <w:keepLines w:val="0"/>
      <w:numPr>
        <w:ilvl w:val="4"/>
        <w:numId w:val="21"/>
      </w:numPr>
      <w:spacing w:before="180" w:after="60" w:line="264" w:lineRule="auto"/>
    </w:pPr>
    <w:rPr>
      <w:rFonts w:ascii="Arial" w:eastAsia="Arial" w:hAnsi="Arial" w:cs="Arial"/>
      <w:b/>
      <w:bCs/>
      <w:iCs/>
      <w:color w:val="333333"/>
      <w:sz w:val="22"/>
      <w:lang w:val="en-AU" w:eastAsia="ja-JP"/>
    </w:rPr>
  </w:style>
  <w:style w:type="paragraph" w:customStyle="1" w:styleId="EstiloJustificado">
    <w:name w:val="Estilo Justificado"/>
    <w:basedOn w:val="Normal"/>
    <w:rsid w:val="007C3AE7"/>
    <w:pPr>
      <w:spacing w:before="0" w:after="160" w:line="259" w:lineRule="auto"/>
      <w:jc w:val="both"/>
    </w:pPr>
    <w:rPr>
      <w:rFonts w:asciiTheme="minorHAnsi" w:eastAsia="Times New Roman" w:hAnsiTheme="minorHAnsi"/>
      <w:szCs w:val="20"/>
      <w:lang w:val="en-AU"/>
    </w:rPr>
  </w:style>
  <w:style w:type="table" w:customStyle="1" w:styleId="TableGridComplex">
    <w:name w:val="Table Grid Complex"/>
    <w:basedOn w:val="TableGrid"/>
    <w:rsid w:val="001E530C"/>
    <w:pPr>
      <w:spacing w:before="60" w:after="60"/>
    </w:pPr>
    <w:rPr>
      <w:rFonts w:ascii="Arial Narrow" w:eastAsia="Arial Narrow" w:hAnsi="Arial Narrow" w:cs="Arial Narrow"/>
      <w:sz w:val="18"/>
      <w:szCs w:val="18"/>
      <w:lang w:val="es-ES" w:eastAsia="es-ES"/>
    </w:rPr>
    <w:tblPr>
      <w:tblInd w:w="227" w:type="dxa"/>
      <w:tblBorders>
        <w:top w:val="single" w:sz="8" w:space="0" w:color="999999"/>
        <w:bottom w:val="single" w:sz="8" w:space="0" w:color="999999"/>
        <w:insideH w:val="none" w:sz="0" w:space="0" w:color="auto"/>
      </w:tblBorders>
      <w:tblCellMar>
        <w:left w:w="57" w:type="dxa"/>
        <w:right w:w="57" w:type="dxa"/>
      </w:tblCellMar>
    </w:tblPr>
    <w:tblStylePr w:type="firstRow">
      <w:rPr>
        <w:rFonts w:ascii="Segoe" w:eastAsia="Sakkal Majalla" w:hAnsi="Segoe" w:cs="Sakkal Majalla"/>
        <w:b/>
        <w:bCs/>
        <w:color w:val="FFFFFF" w:themeColor="background1"/>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eadingAppendixOld">
    <w:name w:val="Heading Appendix Old"/>
    <w:basedOn w:val="Normal"/>
    <w:next w:val="Normal"/>
    <w:uiPriority w:val="99"/>
    <w:rsid w:val="001E530C"/>
    <w:pPr>
      <w:keepNext/>
      <w:pageBreakBefore/>
      <w:tabs>
        <w:tab w:val="num" w:pos="2155"/>
      </w:tabs>
      <w:spacing w:before="0" w:after="160" w:line="259" w:lineRule="auto"/>
      <w:ind w:left="2155" w:hanging="2155"/>
    </w:pPr>
    <w:rPr>
      <w:rFonts w:ascii="Arial Black" w:eastAsia="Arial Black" w:hAnsi="Arial Black" w:cs="Arial Black"/>
      <w:smallCaps/>
      <w:color w:val="333333"/>
      <w:sz w:val="32"/>
      <w:szCs w:val="32"/>
      <w:lang w:val="en-AU"/>
    </w:rPr>
  </w:style>
  <w:style w:type="paragraph" w:customStyle="1" w:styleId="NoteTitle">
    <w:name w:val="Note Title"/>
    <w:basedOn w:val="Note"/>
    <w:next w:val="Note"/>
    <w:rsid w:val="001E530C"/>
    <w:pPr>
      <w:keepNext/>
      <w:pBdr>
        <w:left w:val="single" w:sz="18" w:space="6" w:color="808080"/>
      </w:pBdr>
      <w:spacing w:after="120" w:line="259" w:lineRule="auto"/>
      <w:ind w:left="567"/>
    </w:pPr>
    <w:rPr>
      <w:rFonts w:asciiTheme="minorHAnsi" w:eastAsiaTheme="minorHAnsi" w:hAnsiTheme="minorHAnsi"/>
      <w:b/>
      <w:bCs/>
      <w:sz w:val="18"/>
      <w:lang w:val="en-AU"/>
    </w:rPr>
  </w:style>
  <w:style w:type="paragraph" w:customStyle="1" w:styleId="HeadingPart">
    <w:name w:val="Heading Part"/>
    <w:basedOn w:val="Normal"/>
    <w:next w:val="Normal"/>
    <w:uiPriority w:val="99"/>
    <w:rsid w:val="001E530C"/>
    <w:pPr>
      <w:pageBreakBefore/>
      <w:tabs>
        <w:tab w:val="num" w:pos="1418"/>
      </w:tabs>
      <w:spacing w:before="480" w:after="160" w:line="259" w:lineRule="auto"/>
      <w:ind w:left="1418" w:hanging="1418"/>
      <w:outlineLvl w:val="8"/>
    </w:pPr>
    <w:rPr>
      <w:rFonts w:ascii="Arial Black" w:eastAsia="Arial Black" w:hAnsi="Arial Black" w:cs="Arial Black"/>
      <w:b/>
      <w:smallCaps/>
      <w:color w:val="333333"/>
      <w:sz w:val="32"/>
      <w:szCs w:val="32"/>
      <w:lang w:val="en-AU"/>
    </w:rPr>
  </w:style>
  <w:style w:type="paragraph" w:customStyle="1" w:styleId="HeadingAppendix">
    <w:name w:val="Heading Appendix"/>
    <w:basedOn w:val="Heading1"/>
    <w:next w:val="Normal"/>
    <w:rsid w:val="001E530C"/>
    <w:pPr>
      <w:spacing w:after="160" w:line="259" w:lineRule="auto"/>
    </w:pPr>
    <w:rPr>
      <w:rFonts w:ascii="Cambria" w:eastAsia="Times New Roman" w:hAnsi="Cambria" w:cstheme="minorBidi"/>
      <w:b/>
      <w:color w:val="365F91"/>
      <w:sz w:val="28"/>
      <w:lang w:val="en-AU"/>
    </w:rPr>
  </w:style>
  <w:style w:type="paragraph" w:customStyle="1" w:styleId="HorizontalNote">
    <w:name w:val="Horizontal Note"/>
    <w:basedOn w:val="Normal"/>
    <w:rsid w:val="001E530C"/>
    <w:pPr>
      <w:pBdr>
        <w:top w:val="single" w:sz="18" w:space="1" w:color="999999"/>
        <w:bottom w:val="single" w:sz="18" w:space="1" w:color="999999"/>
      </w:pBdr>
      <w:spacing w:before="0" w:after="160" w:line="259" w:lineRule="auto"/>
    </w:pPr>
    <w:rPr>
      <w:rFonts w:asciiTheme="minorHAnsi" w:eastAsiaTheme="minorHAnsi" w:hAnsiTheme="minorHAnsi"/>
      <w:lang w:val="en-AU"/>
    </w:rPr>
  </w:style>
  <w:style w:type="table" w:styleId="TableProfessional">
    <w:name w:val="Table Professional"/>
    <w:basedOn w:val="TableNormal"/>
    <w:rsid w:val="001B43D9"/>
    <w:pPr>
      <w:spacing w:after="0" w:line="240" w:lineRule="auto"/>
    </w:pPr>
    <w:rPr>
      <w:rFonts w:ascii="Times New Roman" w:eastAsia="Times New Roman" w:hAnsi="Times New Roman" w:cs="Times New Roman"/>
      <w:sz w:val="20"/>
      <w:szCs w:val="20"/>
      <w:lang w:val="da-DK"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1">
    <w:name w:val="*Bullet 1"/>
    <w:basedOn w:val="Normal"/>
    <w:rsid w:val="00A37193"/>
    <w:pPr>
      <w:keepLines/>
      <w:numPr>
        <w:numId w:val="22"/>
      </w:numPr>
      <w:spacing w:before="40" w:after="20" w:line="240" w:lineRule="auto"/>
    </w:pPr>
    <w:rPr>
      <w:rFonts w:asciiTheme="minorHAnsi" w:eastAsia="Times New Roman" w:hAnsiTheme="minorHAnsi" w:cs="Times New Roman"/>
      <w:color w:val="000000"/>
      <w:sz w:val="24"/>
      <w:szCs w:val="20"/>
    </w:rPr>
  </w:style>
  <w:style w:type="paragraph" w:customStyle="1" w:styleId="NormIndryk">
    <w:name w:val="Norm.Indryk"/>
    <w:aliases w:val="F3"/>
    <w:basedOn w:val="Normal"/>
    <w:rsid w:val="00A37193"/>
    <w:pPr>
      <w:spacing w:before="0" w:after="240" w:line="240" w:lineRule="auto"/>
      <w:ind w:left="851"/>
    </w:pPr>
    <w:rPr>
      <w:rFonts w:ascii="Frutiger 55 Roman" w:eastAsia="Times New Roman" w:hAnsi="Frutiger 55 Roman" w:cs="Times New Roman"/>
      <w:sz w:val="18"/>
      <w:szCs w:val="20"/>
      <w:lang w:val="da-DK"/>
    </w:rPr>
  </w:style>
  <w:style w:type="paragraph" w:customStyle="1" w:styleId="Attentionnote">
    <w:name w:val="Attention note"/>
    <w:basedOn w:val="Normal"/>
    <w:link w:val="AttentionnoteChar"/>
    <w:qFormat/>
    <w:rsid w:val="000B4C2E"/>
    <w:rPr>
      <w:color w:val="FF66FF"/>
    </w:rPr>
  </w:style>
  <w:style w:type="paragraph" w:customStyle="1" w:styleId="Bullet1B">
    <w:name w:val="Bullet 1B"/>
    <w:basedOn w:val="Bullet10"/>
    <w:link w:val="Bullet1BChar"/>
    <w:qFormat/>
    <w:rsid w:val="00541BED"/>
    <w:pPr>
      <w:numPr>
        <w:numId w:val="23"/>
      </w:numPr>
    </w:pPr>
  </w:style>
  <w:style w:type="character" w:customStyle="1" w:styleId="AttentionnoteChar">
    <w:name w:val="Attention note Char"/>
    <w:basedOn w:val="DefaultParagraphFont"/>
    <w:link w:val="Attentionnote"/>
    <w:rsid w:val="000B4C2E"/>
    <w:rPr>
      <w:rFonts w:ascii="Segoe UI" w:hAnsi="Segoe UI"/>
      <w:color w:val="FF66FF"/>
      <w:sz w:val="20"/>
    </w:rPr>
  </w:style>
  <w:style w:type="table" w:styleId="TableGrid1">
    <w:name w:val="Table Grid 1"/>
    <w:basedOn w:val="TableNormal"/>
    <w:rsid w:val="008A1FC9"/>
    <w:rPr>
      <w:rFonts w:ascii="Calibri" w:eastAsia="MS Mincho" w:hAnsi="Calibri" w:cs="Arial"/>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Bullet1Char">
    <w:name w:val="Bullet 1 Char"/>
    <w:basedOn w:val="ListParagraphChar"/>
    <w:link w:val="Bullet10"/>
    <w:uiPriority w:val="4"/>
    <w:rsid w:val="00541BED"/>
    <w:rPr>
      <w:rFonts w:ascii="Segoe UI" w:hAnsi="Segoe UI" w:cs="Segoe UI"/>
      <w:sz w:val="20"/>
      <w:szCs w:val="20"/>
    </w:rPr>
  </w:style>
  <w:style w:type="character" w:customStyle="1" w:styleId="Bullet1BChar">
    <w:name w:val="Bullet 1B Char"/>
    <w:basedOn w:val="Bullet1Char"/>
    <w:link w:val="Bullet1B"/>
    <w:rsid w:val="00541BED"/>
    <w:rPr>
      <w:rFonts w:ascii="Segoe UI" w:hAnsi="Segoe UI" w:cs="Segoe UI"/>
      <w:sz w:val="20"/>
      <w:szCs w:val="20"/>
    </w:rPr>
  </w:style>
  <w:style w:type="table" w:customStyle="1" w:styleId="GridTable4-Accent11">
    <w:name w:val="Grid Table 4 - Accent 11"/>
    <w:basedOn w:val="TableNormal"/>
    <w:uiPriority w:val="49"/>
    <w:rsid w:val="00CA7771"/>
    <w:pPr>
      <w:spacing w:after="0" w:line="240" w:lineRule="auto"/>
    </w:pPr>
    <w:rPr>
      <w:rFonts w:ascii="Segoe UI" w:eastAsia="Times New Roman" w:hAnsi="Segoe UI" w:cs="Times New Roman"/>
      <w:sz w:val="16"/>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aptionMSTable">
    <w:name w:val="Caption MS Table"/>
    <w:link w:val="CaptionMSTableChar"/>
    <w:qFormat/>
    <w:rsid w:val="003E4A69"/>
    <w:pPr>
      <w:keepNext/>
      <w:keepLines/>
      <w:spacing w:before="200" w:after="40" w:line="240" w:lineRule="auto"/>
      <w:jc w:val="center"/>
    </w:pPr>
    <w:rPr>
      <w:rFonts w:ascii="Segoe" w:eastAsiaTheme="minorHAnsi" w:hAnsi="Segoe"/>
      <w:i/>
      <w:color w:val="525051"/>
      <w:sz w:val="16"/>
      <w:szCs w:val="16"/>
    </w:rPr>
  </w:style>
  <w:style w:type="table" w:customStyle="1" w:styleId="COTable">
    <w:name w:val="CO Table"/>
    <w:basedOn w:val="TableNormal"/>
    <w:uiPriority w:val="99"/>
    <w:rsid w:val="00EF5B23"/>
    <w:pPr>
      <w:spacing w:after="0" w:line="240" w:lineRule="auto"/>
    </w:pPr>
    <w:tblPr/>
  </w:style>
  <w:style w:type="paragraph" w:customStyle="1" w:styleId="Figure">
    <w:name w:val="Figure"/>
    <w:basedOn w:val="CaptionMSTable"/>
    <w:link w:val="FigureChar"/>
    <w:qFormat/>
    <w:rsid w:val="00F321A7"/>
    <w:rPr>
      <w:lang w:val="en-GB"/>
    </w:rPr>
  </w:style>
  <w:style w:type="character" w:customStyle="1" w:styleId="CaptionMSTableChar">
    <w:name w:val="Caption MS Table Char"/>
    <w:basedOn w:val="DefaultParagraphFont"/>
    <w:link w:val="CaptionMSTable"/>
    <w:rsid w:val="00F321A7"/>
    <w:rPr>
      <w:rFonts w:ascii="Segoe" w:eastAsiaTheme="minorHAnsi" w:hAnsi="Segoe"/>
      <w:i/>
      <w:color w:val="525051"/>
      <w:sz w:val="16"/>
      <w:szCs w:val="16"/>
    </w:rPr>
  </w:style>
  <w:style w:type="character" w:customStyle="1" w:styleId="FigureChar">
    <w:name w:val="Figure Char"/>
    <w:basedOn w:val="CaptionMSTableChar"/>
    <w:link w:val="Figure"/>
    <w:rsid w:val="00F321A7"/>
    <w:rPr>
      <w:rFonts w:ascii="Segoe" w:eastAsiaTheme="minorHAnsi" w:hAnsi="Segoe"/>
      <w:i/>
      <w:color w:val="525051"/>
      <w:sz w:val="16"/>
      <w:szCs w:val="16"/>
      <w:lang w:val="en-GB"/>
    </w:rPr>
  </w:style>
  <w:style w:type="paragraph" w:customStyle="1" w:styleId="TableTextMS">
    <w:name w:val="Table Text MS"/>
    <w:basedOn w:val="BodyMS"/>
    <w:link w:val="TableTextMSChar"/>
    <w:qFormat/>
    <w:rsid w:val="006271D7"/>
    <w:pPr>
      <w:spacing w:before="20" w:after="20"/>
    </w:pPr>
    <w:rPr>
      <w:rFonts w:ascii="Segoe" w:hAnsi="Segoe"/>
      <w:sz w:val="16"/>
      <w:szCs w:val="16"/>
    </w:rPr>
  </w:style>
  <w:style w:type="paragraph" w:customStyle="1" w:styleId="NumBullet1MS">
    <w:name w:val="Num Bullet 1 MS"/>
    <w:qFormat/>
    <w:rsid w:val="006271D7"/>
    <w:pPr>
      <w:numPr>
        <w:numId w:val="26"/>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6271D7"/>
    <w:pPr>
      <w:numPr>
        <w:ilvl w:val="1"/>
      </w:numPr>
      <w:spacing w:before="20"/>
    </w:pPr>
  </w:style>
  <w:style w:type="paragraph" w:customStyle="1" w:styleId="NumBullet3MS">
    <w:name w:val="Num Bullet 3 MS"/>
    <w:basedOn w:val="NumBullet2MS"/>
    <w:qFormat/>
    <w:rsid w:val="006271D7"/>
    <w:pPr>
      <w:numPr>
        <w:ilvl w:val="2"/>
      </w:numPr>
    </w:pPr>
    <w:rPr>
      <w:szCs w:val="18"/>
    </w:rPr>
  </w:style>
  <w:style w:type="paragraph" w:customStyle="1" w:styleId="NumBullet4MS">
    <w:name w:val="Num Bullet 4 MS"/>
    <w:basedOn w:val="NumBullet3MS"/>
    <w:qFormat/>
    <w:rsid w:val="006271D7"/>
    <w:pPr>
      <w:numPr>
        <w:ilvl w:val="3"/>
      </w:numPr>
    </w:pPr>
    <w:rPr>
      <w:szCs w:val="16"/>
    </w:rPr>
  </w:style>
  <w:style w:type="paragraph" w:customStyle="1" w:styleId="NumBullet5MS">
    <w:name w:val="Num Bullet 5 MS"/>
    <w:basedOn w:val="NumBullet4MS"/>
    <w:qFormat/>
    <w:rsid w:val="006271D7"/>
    <w:pPr>
      <w:numPr>
        <w:ilvl w:val="4"/>
      </w:numPr>
    </w:pPr>
  </w:style>
  <w:style w:type="numbering" w:customStyle="1" w:styleId="NumberBulletStylesMS">
    <w:name w:val="Number Bullet Styles MS"/>
    <w:uiPriority w:val="99"/>
    <w:rsid w:val="006271D7"/>
    <w:pPr>
      <w:numPr>
        <w:numId w:val="25"/>
      </w:numPr>
    </w:pPr>
  </w:style>
  <w:style w:type="character" w:customStyle="1" w:styleId="TableTextMSChar">
    <w:name w:val="Table Text MS Char"/>
    <w:basedOn w:val="DefaultParagraphFont"/>
    <w:link w:val="TableTextMS"/>
    <w:rsid w:val="006271D7"/>
    <w:rPr>
      <w:rFonts w:ascii="Segoe" w:eastAsiaTheme="minorHAnsi" w:hAnsi="Segoe"/>
      <w:sz w:val="16"/>
      <w:szCs w:val="16"/>
    </w:rPr>
  </w:style>
  <w:style w:type="numbering" w:customStyle="1" w:styleId="StyleBulleted">
    <w:name w:val="Style Bulleted"/>
    <w:basedOn w:val="NoList"/>
    <w:rsid w:val="00011DBE"/>
    <w:pPr>
      <w:numPr>
        <w:numId w:val="27"/>
      </w:numPr>
    </w:pPr>
  </w:style>
  <w:style w:type="character" w:customStyle="1" w:styleId="RSymbolFormatting">
    <w:name w:val="(R) Symbol Formatting"/>
    <w:rsid w:val="00011DBE"/>
    <w:rPr>
      <w:rFonts w:ascii="Arial" w:hAnsi="Arial"/>
      <w:position w:val="24"/>
      <w:sz w:val="19"/>
    </w:rPr>
  </w:style>
  <w:style w:type="paragraph" w:customStyle="1" w:styleId="Pre-Heading1">
    <w:name w:val="Pre-Heading1"/>
    <w:basedOn w:val="Heading1"/>
    <w:rsid w:val="00011DBE"/>
    <w:pPr>
      <w:keepLines w:val="0"/>
      <w:pageBreakBefore/>
      <w:spacing w:before="120" w:after="240"/>
    </w:pPr>
    <w:rPr>
      <w:rFonts w:ascii="Calibri" w:eastAsia="Times New Roman" w:hAnsi="Calibri" w:cs="Arial"/>
      <w:b/>
      <w:color w:val="auto"/>
      <w:kern w:val="32"/>
      <w:sz w:val="40"/>
      <w:szCs w:val="32"/>
      <w:lang w:val="en-GB"/>
    </w:rPr>
  </w:style>
  <w:style w:type="paragraph" w:customStyle="1" w:styleId="Pre-Heading2">
    <w:name w:val="Pre-Heading2"/>
    <w:basedOn w:val="Heading2"/>
    <w:rsid w:val="00011DBE"/>
    <w:pPr>
      <w:spacing w:before="240" w:after="240"/>
      <w:jc w:val="both"/>
    </w:pPr>
    <w:rPr>
      <w:rFonts w:asciiTheme="minorHAnsi" w:eastAsia="Times New Roman" w:hAnsiTheme="minorHAnsi" w:cs="Arial"/>
      <w:bCs/>
      <w:iCs/>
      <w:color w:val="auto"/>
      <w:szCs w:val="28"/>
      <w:lang w:val="en-GB"/>
    </w:rPr>
  </w:style>
  <w:style w:type="paragraph" w:customStyle="1" w:styleId="Pre-Heading3">
    <w:name w:val="Pre-Heading3"/>
    <w:basedOn w:val="Heading3"/>
    <w:rsid w:val="00011DBE"/>
    <w:pPr>
      <w:keepLines w:val="0"/>
      <w:spacing w:before="240"/>
    </w:pPr>
    <w:rPr>
      <w:rFonts w:ascii="Calibri" w:eastAsia="Times New Roman" w:hAnsi="Calibri" w:cs="Arial"/>
      <w:b/>
      <w:color w:val="auto"/>
      <w:sz w:val="24"/>
      <w:szCs w:val="26"/>
      <w:lang w:val="en-GB"/>
    </w:rPr>
  </w:style>
  <w:style w:type="numbering" w:customStyle="1" w:styleId="StyleNumberedCustomColorRGB23216106Left063cmHang">
    <w:name w:val="Style Numbered Custom Color(RGB(23216106)) Left:  0.63 cm Hang..."/>
    <w:basedOn w:val="NoList"/>
    <w:rsid w:val="00011DBE"/>
    <w:pPr>
      <w:numPr>
        <w:numId w:val="29"/>
      </w:numPr>
    </w:pPr>
  </w:style>
  <w:style w:type="numbering" w:customStyle="1" w:styleId="StyleNumberedCustomColorRGB23216106Left063cmHang1">
    <w:name w:val="Style Numbered Custom Color(RGB(23216106)) Left:  0.63 cm Hang...1"/>
    <w:basedOn w:val="NoList"/>
    <w:rsid w:val="00011DBE"/>
    <w:pPr>
      <w:numPr>
        <w:numId w:val="30"/>
      </w:numPr>
    </w:pPr>
  </w:style>
  <w:style w:type="numbering" w:customStyle="1" w:styleId="StyleNumberedBoldCustomColorRGB23216106Left063cm">
    <w:name w:val="Style Numbered Bold Custom Color(RGB(23216106)) Left:  0.63 cm..."/>
    <w:basedOn w:val="NoList"/>
    <w:rsid w:val="00011DBE"/>
    <w:pPr>
      <w:numPr>
        <w:numId w:val="31"/>
      </w:numPr>
    </w:pPr>
  </w:style>
  <w:style w:type="numbering" w:customStyle="1" w:styleId="StyleNumberedBoldCustomColorRGB23216106Left063cm1">
    <w:name w:val="Style Numbered Bold Custom Color(RGB(23216106)) Left:  0.63 cm...1"/>
    <w:basedOn w:val="NoList"/>
    <w:rsid w:val="00011DBE"/>
    <w:pPr>
      <w:numPr>
        <w:numId w:val="32"/>
      </w:numPr>
    </w:pPr>
  </w:style>
  <w:style w:type="numbering" w:customStyle="1" w:styleId="StyleBulletedSymbolsymbol10ptCustomColorRGB23216106">
    <w:name w:val="Style Bulleted Symbol (symbol) 10 pt Custom Color(RGB(23216106..."/>
    <w:basedOn w:val="NoList"/>
    <w:rsid w:val="00011DBE"/>
    <w:pPr>
      <w:numPr>
        <w:numId w:val="33"/>
      </w:numPr>
    </w:pPr>
  </w:style>
  <w:style w:type="numbering" w:customStyle="1" w:styleId="StyleBulletedWingdingssymbolLeft2cmHanging075cm">
    <w:name w:val="Style Bulleted Wingdings (symbol) Left:  2 cm Hanging:  0.75 cm"/>
    <w:basedOn w:val="NoList"/>
    <w:rsid w:val="00011DBE"/>
    <w:pPr>
      <w:numPr>
        <w:numId w:val="34"/>
      </w:numPr>
    </w:pPr>
  </w:style>
  <w:style w:type="table" w:customStyle="1" w:styleId="K3TableFormat">
    <w:name w:val="K3 Table Format"/>
    <w:basedOn w:val="TableNormal"/>
    <w:uiPriority w:val="99"/>
    <w:rsid w:val="00011DBE"/>
    <w:pPr>
      <w:spacing w:after="0" w:line="240" w:lineRule="auto"/>
    </w:pPr>
    <w:rPr>
      <w:rFonts w:ascii="Arial" w:eastAsia="Times New Roman" w:hAnsi="Arial" w:cs="Times New Roman"/>
      <w:sz w:val="20"/>
      <w:szCs w:val="20"/>
      <w:lang w:val="en-GB" w:eastAsia="en-GB"/>
    </w:rPr>
    <w:tblPr/>
  </w:style>
  <w:style w:type="table" w:customStyle="1" w:styleId="K3Table">
    <w:name w:val="K3 Table"/>
    <w:basedOn w:val="TableNormal"/>
    <w:uiPriority w:val="99"/>
    <w:rsid w:val="00011DBE"/>
    <w:pPr>
      <w:spacing w:after="0" w:line="360" w:lineRule="auto"/>
    </w:pPr>
    <w:rPr>
      <w:rFonts w:ascii="Arial" w:eastAsia="Times New Roman" w:hAnsi="Arial" w:cs="Times New Roman"/>
      <w:sz w:val="19"/>
      <w:szCs w:val="20"/>
      <w:lang w:val="en-GB" w:eastAsia="en-GB"/>
    </w:rPr>
    <w:tblP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shd w:val="clear" w:color="auto" w:fill="FFFFFF"/>
    </w:tcPr>
    <w:tblStylePr w:type="firstRow">
      <w:pPr>
        <w:wordWrap/>
        <w:jc w:val="left"/>
      </w:pPr>
      <w:rPr>
        <w:rFonts w:ascii="Arial" w:hAnsi="Arial"/>
        <w:b/>
        <w:sz w:val="19"/>
      </w:rPr>
      <w:tblPr/>
      <w:trPr>
        <w:cantSplit w:val="0"/>
        <w:tblHeader/>
      </w:trPr>
      <w:tcPr>
        <w:shd w:val="clear" w:color="auto" w:fill="D9D9D9"/>
      </w:tcPr>
    </w:tblStylePr>
  </w:style>
  <w:style w:type="paragraph" w:customStyle="1" w:styleId="Table">
    <w:name w:val="Table"/>
    <w:basedOn w:val="Normal"/>
    <w:link w:val="TableChar"/>
    <w:uiPriority w:val="99"/>
    <w:rsid w:val="00011DBE"/>
    <w:pPr>
      <w:spacing w:before="0" w:after="0" w:line="320" w:lineRule="atLeast"/>
    </w:pPr>
    <w:rPr>
      <w:rFonts w:ascii="Calibri" w:eastAsia="Times New Roman" w:hAnsi="Calibri" w:cs="Times New Roman"/>
      <w:b/>
      <w:szCs w:val="24"/>
      <w:lang w:val="en-GB"/>
    </w:rPr>
  </w:style>
  <w:style w:type="character" w:customStyle="1" w:styleId="TableChar">
    <w:name w:val="Table Char"/>
    <w:link w:val="Table"/>
    <w:uiPriority w:val="99"/>
    <w:locked/>
    <w:rsid w:val="00011DBE"/>
    <w:rPr>
      <w:rFonts w:ascii="Calibri" w:eastAsia="Times New Roman" w:hAnsi="Calibri" w:cs="Times New Roman"/>
      <w:b/>
      <w:sz w:val="20"/>
      <w:szCs w:val="24"/>
      <w:lang w:val="en-GB"/>
    </w:rPr>
  </w:style>
  <w:style w:type="numbering" w:customStyle="1" w:styleId="StyleBulletedCourierNewLeft125cmHanging075cm">
    <w:name w:val="Style Bulleted Courier New Left:  1.25 cm Hanging:  0.75 cm"/>
    <w:basedOn w:val="NoList"/>
    <w:rsid w:val="00011DBE"/>
    <w:pPr>
      <w:numPr>
        <w:numId w:val="35"/>
      </w:numPr>
    </w:pPr>
  </w:style>
  <w:style w:type="paragraph" w:styleId="Subtitle">
    <w:name w:val="Subtitle"/>
    <w:basedOn w:val="Normal"/>
    <w:next w:val="Normal"/>
    <w:link w:val="SubtitleChar"/>
    <w:uiPriority w:val="11"/>
    <w:qFormat/>
    <w:rsid w:val="00011DBE"/>
    <w:pPr>
      <w:numPr>
        <w:ilvl w:val="1"/>
      </w:numPr>
      <w:spacing w:before="0" w:after="200"/>
    </w:pPr>
    <w:rPr>
      <w:rFonts w:ascii="Calibri" w:eastAsia="Times New Roman" w:hAnsi="Calibri" w:cs="Times New Roman"/>
      <w:iCs/>
      <w:spacing w:val="15"/>
      <w:sz w:val="32"/>
      <w:szCs w:val="24"/>
      <w:lang w:val="en-GB"/>
    </w:rPr>
  </w:style>
  <w:style w:type="character" w:customStyle="1" w:styleId="SubtitleChar">
    <w:name w:val="Subtitle Char"/>
    <w:basedOn w:val="DefaultParagraphFont"/>
    <w:link w:val="Subtitle"/>
    <w:uiPriority w:val="11"/>
    <w:rsid w:val="00011DBE"/>
    <w:rPr>
      <w:rFonts w:ascii="Calibri" w:eastAsia="Times New Roman" w:hAnsi="Calibri" w:cs="Times New Roman"/>
      <w:iCs/>
      <w:spacing w:val="15"/>
      <w:sz w:val="32"/>
      <w:szCs w:val="24"/>
      <w:lang w:val="en-GB"/>
    </w:rPr>
  </w:style>
  <w:style w:type="numbering" w:customStyle="1" w:styleId="StyleBulletedWingdingssymbol10ptCustomColorRGB23216">
    <w:name w:val="Style Bulleted Wingdings (symbol) 10 pt Custom Color(RGB(23216..."/>
    <w:basedOn w:val="NoList"/>
    <w:rsid w:val="00011DBE"/>
    <w:pPr>
      <w:numPr>
        <w:numId w:val="28"/>
      </w:numPr>
    </w:pPr>
  </w:style>
  <w:style w:type="numbering" w:customStyle="1" w:styleId="ListBullets">
    <w:name w:val="ListBullets"/>
    <w:basedOn w:val="NoList"/>
    <w:rsid w:val="00011DBE"/>
    <w:pPr>
      <w:numPr>
        <w:numId w:val="36"/>
      </w:numPr>
    </w:pPr>
  </w:style>
  <w:style w:type="paragraph" w:customStyle="1" w:styleId="Style1">
    <w:name w:val="Style1"/>
    <w:basedOn w:val="ListBullet"/>
    <w:qFormat/>
    <w:rsid w:val="00011DBE"/>
    <w:pPr>
      <w:spacing w:before="0" w:after="0" w:line="320" w:lineRule="atLeast"/>
      <w:ind w:left="360"/>
    </w:pPr>
    <w:rPr>
      <w:rFonts w:ascii="Calibri" w:eastAsia="Times New Roman" w:hAnsi="Calibri" w:cs="Times New Roman"/>
      <w:szCs w:val="24"/>
      <w:lang w:val="en-GB"/>
    </w:rPr>
  </w:style>
  <w:style w:type="paragraph" w:styleId="ListBullet3">
    <w:name w:val="List Bullet 3"/>
    <w:basedOn w:val="Normal"/>
    <w:rsid w:val="00011DBE"/>
    <w:pPr>
      <w:spacing w:before="0" w:after="0" w:line="320" w:lineRule="atLeast"/>
      <w:ind w:left="1058" w:hanging="341"/>
      <w:contextualSpacing/>
    </w:pPr>
    <w:rPr>
      <w:rFonts w:ascii="Calibri" w:eastAsia="Times New Roman" w:hAnsi="Calibri" w:cs="Times New Roman"/>
      <w:szCs w:val="24"/>
      <w:lang w:val="en-GB"/>
    </w:rPr>
  </w:style>
  <w:style w:type="table" w:customStyle="1" w:styleId="TableGrid21">
    <w:name w:val="Table Grid21"/>
    <w:basedOn w:val="TableNormal"/>
    <w:next w:val="TableGrid"/>
    <w:uiPriority w:val="99"/>
    <w:rsid w:val="00011DBE"/>
    <w:pPr>
      <w:spacing w:after="0" w:line="360" w:lineRule="auto"/>
    </w:pPr>
    <w:rPr>
      <w:rFonts w:ascii="Arial" w:eastAsia="Times New Roman" w:hAnsi="Arial" w:cs="Times New Roman"/>
      <w:sz w:val="19"/>
      <w:szCs w:val="20"/>
      <w:lang w:val="en-GB" w:eastAsia="en-GB"/>
    </w:rPr>
    <w:tblP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rPr>
      <w:cantSplit/>
    </w:trPr>
    <w:tcPr>
      <w:shd w:val="clear" w:color="auto" w:fill="auto"/>
      <w:vAlign w:val="center"/>
    </w:tcPr>
    <w:tblStylePr w:type="firstRow">
      <w:pPr>
        <w:jc w:val="left"/>
      </w:pPr>
      <w:rPr>
        <w:rFonts w:ascii="Arial" w:hAnsi="Arial"/>
        <w:b/>
        <w:sz w:val="19"/>
      </w:rPr>
      <w:tblPr/>
      <w:tcPr>
        <w:shd w:val="clear" w:color="auto" w:fill="D9D9D9"/>
      </w:tcPr>
    </w:tblStylePr>
  </w:style>
  <w:style w:type="table" w:customStyle="1" w:styleId="TableGrid10">
    <w:name w:val="Table Grid1"/>
    <w:basedOn w:val="TableNormal"/>
    <w:next w:val="TableGrid"/>
    <w:uiPriority w:val="99"/>
    <w:rsid w:val="00011DBE"/>
    <w:pPr>
      <w:spacing w:after="0" w:line="360" w:lineRule="auto"/>
    </w:pPr>
    <w:rPr>
      <w:rFonts w:ascii="Arial" w:eastAsia="Times New Roman" w:hAnsi="Arial" w:cs="Times New Roman"/>
      <w:sz w:val="19"/>
      <w:szCs w:val="20"/>
      <w:lang w:val="en-GB" w:eastAsia="en-GB"/>
    </w:rPr>
    <w:tblP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rPr>
      <w:cantSplit/>
    </w:trPr>
    <w:tcPr>
      <w:shd w:val="clear" w:color="auto" w:fill="auto"/>
      <w:vAlign w:val="center"/>
    </w:tcPr>
    <w:tblStylePr w:type="firstRow">
      <w:pPr>
        <w:jc w:val="left"/>
      </w:pPr>
      <w:rPr>
        <w:rFonts w:ascii="Arial" w:hAnsi="Arial"/>
        <w:b/>
        <w:sz w:val="19"/>
      </w:rPr>
      <w:tblPr/>
      <w:tcPr>
        <w:shd w:val="clear" w:color="auto" w:fill="D9D9D9"/>
      </w:tcPr>
    </w:tblStylePr>
  </w:style>
  <w:style w:type="paragraph" w:customStyle="1" w:styleId="Code">
    <w:name w:val="Code"/>
    <w:basedOn w:val="Normal"/>
    <w:link w:val="CodeChar"/>
    <w:qFormat/>
    <w:rsid w:val="00011DBE"/>
    <w:pPr>
      <w:shd w:val="clear" w:color="auto" w:fill="F2F2F2" w:themeFill="background1" w:themeFillShade="F2"/>
      <w:autoSpaceDE w:val="0"/>
      <w:autoSpaceDN w:val="0"/>
      <w:adjustRightInd w:val="0"/>
      <w:spacing w:before="0" w:after="0" w:line="240" w:lineRule="auto"/>
    </w:pPr>
    <w:rPr>
      <w:rFonts w:ascii="Consolas" w:eastAsia="Times New Roman" w:hAnsi="Consolas" w:cs="Consolas"/>
      <w:noProof/>
      <w:sz w:val="16"/>
      <w:szCs w:val="16"/>
      <w:lang w:val="en-GB" w:eastAsia="en-GB"/>
    </w:rPr>
  </w:style>
  <w:style w:type="character" w:customStyle="1" w:styleId="CodeChar">
    <w:name w:val="Code Char"/>
    <w:basedOn w:val="DefaultParagraphFont"/>
    <w:link w:val="Code"/>
    <w:rsid w:val="00011DBE"/>
    <w:rPr>
      <w:rFonts w:ascii="Consolas" w:eastAsia="Times New Roman" w:hAnsi="Consolas" w:cs="Consolas"/>
      <w:noProof/>
      <w:sz w:val="16"/>
      <w:szCs w:val="16"/>
      <w:shd w:val="clear" w:color="auto" w:fill="F2F2F2" w:themeFill="background1" w:themeFillShade="F2"/>
      <w:lang w:val="en-GB" w:eastAsia="en-GB"/>
    </w:rPr>
  </w:style>
  <w:style w:type="table" w:customStyle="1" w:styleId="LightGrid-Accent11">
    <w:name w:val="Light Grid - Accent 11"/>
    <w:basedOn w:val="TableNormal"/>
    <w:uiPriority w:val="62"/>
    <w:rsid w:val="00011DBE"/>
    <w:pPr>
      <w:spacing w:after="0" w:line="240" w:lineRule="auto"/>
    </w:pPr>
    <w:rPr>
      <w:rFonts w:ascii="Calibri" w:eastAsia="Calibri" w:hAnsi="Calibri" w:cs="Times New Roman"/>
      <w:sz w:val="20"/>
      <w:szCs w:val="20"/>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extopredeterminado">
    <w:name w:val="Texto predeterminado"/>
    <w:basedOn w:val="Normal"/>
    <w:rsid w:val="00011DBE"/>
    <w:pPr>
      <w:tabs>
        <w:tab w:val="left" w:pos="720"/>
        <w:tab w:val="left" w:pos="1440"/>
        <w:tab w:val="right" w:leader="dot" w:pos="8044"/>
        <w:tab w:val="right" w:pos="8956"/>
        <w:tab w:val="right" w:pos="9349"/>
      </w:tabs>
      <w:spacing w:before="45" w:after="68" w:line="34" w:lineRule="atLeast"/>
      <w:jc w:val="both"/>
    </w:pPr>
    <w:rPr>
      <w:rFonts w:ascii="Courier New" w:eastAsia="Times New Roman" w:hAnsi="Courier New" w:cs="Times New Roman"/>
      <w:noProof/>
      <w:sz w:val="16"/>
      <w:szCs w:val="20"/>
      <w:lang w:val="es-ES" w:eastAsia="es-ES"/>
    </w:rPr>
  </w:style>
  <w:style w:type="table" w:customStyle="1" w:styleId="GridTable1Light1">
    <w:name w:val="Grid Table 1 Light1"/>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11DBE"/>
    <w:pPr>
      <w:spacing w:after="0" w:line="240" w:lineRule="auto"/>
    </w:pPr>
    <w:rPr>
      <w:rFonts w:eastAsiaTheme="minorHAnsi"/>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21">
    <w:name w:val="sc21"/>
    <w:basedOn w:val="DefaultParagraphFont"/>
    <w:rsid w:val="00011DBE"/>
    <w:rPr>
      <w:rFonts w:ascii="Courier New" w:hAnsi="Courier New" w:cs="Courier New" w:hint="default"/>
      <w:color w:val="008000"/>
      <w:sz w:val="20"/>
      <w:szCs w:val="20"/>
    </w:rPr>
  </w:style>
  <w:style w:type="character" w:customStyle="1" w:styleId="sc0">
    <w:name w:val="sc0"/>
    <w:basedOn w:val="DefaultParagraphFont"/>
    <w:rsid w:val="00011DBE"/>
    <w:rPr>
      <w:rFonts w:ascii="Courier New" w:hAnsi="Courier New" w:cs="Courier New" w:hint="default"/>
      <w:color w:val="000000"/>
      <w:sz w:val="20"/>
      <w:szCs w:val="20"/>
    </w:rPr>
  </w:style>
  <w:style w:type="character" w:customStyle="1" w:styleId="sc8">
    <w:name w:val="sc8"/>
    <w:basedOn w:val="DefaultParagraphFont"/>
    <w:rsid w:val="00011DBE"/>
    <w:rPr>
      <w:rFonts w:ascii="Courier New" w:hAnsi="Courier New" w:cs="Courier New" w:hint="default"/>
      <w:color w:val="000000"/>
      <w:sz w:val="20"/>
      <w:szCs w:val="20"/>
    </w:rPr>
  </w:style>
  <w:style w:type="character" w:customStyle="1" w:styleId="sc71">
    <w:name w:val="sc71"/>
    <w:basedOn w:val="DefaultParagraphFont"/>
    <w:rsid w:val="00011DBE"/>
    <w:rPr>
      <w:rFonts w:ascii="Courier New" w:hAnsi="Courier New" w:cs="Courier New" w:hint="default"/>
      <w:b/>
      <w:bCs/>
      <w:color w:val="804000"/>
      <w:sz w:val="20"/>
      <w:szCs w:val="20"/>
    </w:rPr>
  </w:style>
  <w:style w:type="character" w:customStyle="1" w:styleId="sc121">
    <w:name w:val="sc121"/>
    <w:basedOn w:val="DefaultParagraphFont"/>
    <w:rsid w:val="00011DBE"/>
    <w:rPr>
      <w:rFonts w:ascii="Courier New" w:hAnsi="Courier New" w:cs="Courier New" w:hint="default"/>
      <w:b/>
      <w:bCs/>
      <w:color w:val="0000FF"/>
      <w:sz w:val="20"/>
      <w:szCs w:val="20"/>
      <w:shd w:val="clear" w:color="auto" w:fill="FF0000"/>
    </w:rPr>
  </w:style>
  <w:style w:type="character" w:customStyle="1" w:styleId="sc131">
    <w:name w:val="sc131"/>
    <w:basedOn w:val="DefaultParagraphFont"/>
    <w:rsid w:val="00011DBE"/>
    <w:rPr>
      <w:rFonts w:ascii="Courier New" w:hAnsi="Courier New" w:cs="Courier New" w:hint="default"/>
      <w:color w:val="FF0000"/>
      <w:sz w:val="20"/>
      <w:szCs w:val="20"/>
      <w:shd w:val="clear" w:color="auto" w:fill="0000FF"/>
    </w:rPr>
  </w:style>
  <w:style w:type="character" w:customStyle="1" w:styleId="sc41">
    <w:name w:val="sc41"/>
    <w:basedOn w:val="DefaultParagraphFont"/>
    <w:rsid w:val="00011DBE"/>
    <w:rPr>
      <w:rFonts w:ascii="Courier New" w:hAnsi="Courier New" w:cs="Courier New" w:hint="default"/>
      <w:b/>
      <w:bCs/>
      <w:color w:val="0000FF"/>
      <w:sz w:val="20"/>
      <w:szCs w:val="20"/>
    </w:rPr>
  </w:style>
  <w:style w:type="character" w:customStyle="1" w:styleId="sc31">
    <w:name w:val="sc31"/>
    <w:basedOn w:val="DefaultParagraphFont"/>
    <w:rsid w:val="00011DBE"/>
    <w:rPr>
      <w:rFonts w:ascii="Courier New" w:hAnsi="Courier New" w:cs="Courier New" w:hint="default"/>
      <w:color w:val="FF0000"/>
      <w:sz w:val="20"/>
      <w:szCs w:val="20"/>
    </w:rPr>
  </w:style>
  <w:style w:type="paragraph" w:customStyle="1" w:styleId="sc2">
    <w:name w:val="sc2"/>
    <w:basedOn w:val="Normal"/>
    <w:rsid w:val="00011DBE"/>
    <w:pPr>
      <w:spacing w:before="100" w:beforeAutospacing="1" w:after="100" w:afterAutospacing="1" w:line="240" w:lineRule="auto"/>
    </w:pPr>
    <w:rPr>
      <w:rFonts w:ascii="Times New Roman" w:eastAsia="Times New Roman" w:hAnsi="Times New Roman" w:cs="Times New Roman"/>
      <w:color w:val="008000"/>
      <w:sz w:val="24"/>
      <w:szCs w:val="24"/>
      <w:lang w:val="en-GB" w:eastAsia="en-GB"/>
    </w:rPr>
  </w:style>
  <w:style w:type="paragraph" w:customStyle="1" w:styleId="sc4">
    <w:name w:val="sc4"/>
    <w:basedOn w:val="Normal"/>
    <w:rsid w:val="00011DBE"/>
    <w:pPr>
      <w:spacing w:before="100" w:beforeAutospacing="1" w:after="100" w:afterAutospacing="1" w:line="240" w:lineRule="auto"/>
    </w:pPr>
    <w:rPr>
      <w:rFonts w:ascii="Times New Roman" w:eastAsia="Times New Roman" w:hAnsi="Times New Roman" w:cs="Times New Roman"/>
      <w:color w:val="FF8000"/>
      <w:sz w:val="24"/>
      <w:szCs w:val="24"/>
      <w:lang w:val="en-GB" w:eastAsia="en-GB"/>
    </w:rPr>
  </w:style>
  <w:style w:type="paragraph" w:customStyle="1" w:styleId="sc5">
    <w:name w:val="sc5"/>
    <w:basedOn w:val="Normal"/>
    <w:rsid w:val="00011DBE"/>
    <w:pPr>
      <w:spacing w:before="100" w:beforeAutospacing="1" w:after="100" w:afterAutospacing="1" w:line="240" w:lineRule="auto"/>
    </w:pPr>
    <w:rPr>
      <w:rFonts w:ascii="Times New Roman" w:eastAsia="Times New Roman" w:hAnsi="Times New Roman" w:cs="Times New Roman"/>
      <w:b/>
      <w:bCs/>
      <w:color w:val="0000FF"/>
      <w:sz w:val="24"/>
      <w:szCs w:val="24"/>
      <w:lang w:val="en-GB" w:eastAsia="en-GB"/>
    </w:rPr>
  </w:style>
  <w:style w:type="paragraph" w:customStyle="1" w:styleId="sc7">
    <w:name w:val="sc7"/>
    <w:basedOn w:val="Normal"/>
    <w:rsid w:val="00011DBE"/>
    <w:pPr>
      <w:spacing w:before="100" w:beforeAutospacing="1" w:after="100" w:afterAutospacing="1" w:line="240" w:lineRule="auto"/>
    </w:pPr>
    <w:rPr>
      <w:rFonts w:ascii="Times New Roman" w:eastAsia="Times New Roman" w:hAnsi="Times New Roman" w:cs="Times New Roman"/>
      <w:color w:val="808080"/>
      <w:sz w:val="24"/>
      <w:szCs w:val="24"/>
      <w:lang w:val="en-GB" w:eastAsia="en-GB"/>
    </w:rPr>
  </w:style>
  <w:style w:type="paragraph" w:customStyle="1" w:styleId="sc10">
    <w:name w:val="sc10"/>
    <w:basedOn w:val="Normal"/>
    <w:rsid w:val="00011DBE"/>
    <w:pPr>
      <w:spacing w:before="100" w:beforeAutospacing="1" w:after="100" w:afterAutospacing="1" w:line="240" w:lineRule="auto"/>
    </w:pPr>
    <w:rPr>
      <w:rFonts w:ascii="Times New Roman" w:eastAsia="Times New Roman" w:hAnsi="Times New Roman" w:cs="Times New Roman"/>
      <w:b/>
      <w:bCs/>
      <w:color w:val="000080"/>
      <w:sz w:val="24"/>
      <w:szCs w:val="24"/>
      <w:lang w:val="en-GB" w:eastAsia="en-GB"/>
    </w:rPr>
  </w:style>
  <w:style w:type="character" w:customStyle="1" w:styleId="sc51">
    <w:name w:val="sc51"/>
    <w:basedOn w:val="DefaultParagraphFont"/>
    <w:rsid w:val="00011DBE"/>
    <w:rPr>
      <w:rFonts w:ascii="Courier New" w:hAnsi="Courier New" w:cs="Courier New" w:hint="default"/>
      <w:b/>
      <w:bCs/>
      <w:color w:val="0000FF"/>
      <w:sz w:val="20"/>
      <w:szCs w:val="20"/>
    </w:rPr>
  </w:style>
  <w:style w:type="character" w:customStyle="1" w:styleId="sc11">
    <w:name w:val="sc11"/>
    <w:basedOn w:val="DefaultParagraphFont"/>
    <w:rsid w:val="00011DBE"/>
    <w:rPr>
      <w:rFonts w:ascii="Courier New" w:hAnsi="Courier New" w:cs="Courier New" w:hint="default"/>
      <w:color w:val="000000"/>
      <w:sz w:val="20"/>
      <w:szCs w:val="20"/>
    </w:rPr>
  </w:style>
  <w:style w:type="character" w:customStyle="1" w:styleId="sc101">
    <w:name w:val="sc101"/>
    <w:basedOn w:val="DefaultParagraphFont"/>
    <w:rsid w:val="00011DBE"/>
    <w:rPr>
      <w:rFonts w:ascii="Courier New" w:hAnsi="Courier New" w:cs="Courier New" w:hint="default"/>
      <w:b/>
      <w:bCs/>
      <w:color w:val="000080"/>
      <w:sz w:val="20"/>
      <w:szCs w:val="20"/>
    </w:rPr>
  </w:style>
  <w:style w:type="table" w:customStyle="1" w:styleId="PlainTable11">
    <w:name w:val="Plain Table 11"/>
    <w:basedOn w:val="TableNormal"/>
    <w:uiPriority w:val="41"/>
    <w:rsid w:val="00011DBE"/>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run">
    <w:name w:val="textrun"/>
    <w:basedOn w:val="DefaultParagraphFont"/>
    <w:rsid w:val="00011DBE"/>
  </w:style>
  <w:style w:type="paragraph" w:customStyle="1" w:styleId="paragraph">
    <w:name w:val="paragraph"/>
    <w:basedOn w:val="Normal"/>
    <w:rsid w:val="00011DB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Prrafo1">
    <w:name w:val="Párrafo 1"/>
    <w:basedOn w:val="Normal"/>
    <w:rsid w:val="00011DBE"/>
    <w:pPr>
      <w:tabs>
        <w:tab w:val="left" w:pos="720"/>
        <w:tab w:val="left" w:pos="1440"/>
        <w:tab w:val="right" w:leader="dot" w:pos="8044"/>
        <w:tab w:val="right" w:pos="8956"/>
        <w:tab w:val="right" w:pos="9349"/>
      </w:tabs>
      <w:spacing w:before="56" w:after="226" w:line="374" w:lineRule="atLeast"/>
      <w:jc w:val="both"/>
    </w:pPr>
    <w:rPr>
      <w:rFonts w:ascii="Arial" w:eastAsia="Times New Roman" w:hAnsi="Arial" w:cs="Times New Roman"/>
      <w:noProof/>
      <w:sz w:val="24"/>
      <w:szCs w:val="20"/>
      <w:lang w:val="es-ES" w:eastAsia="es-ES"/>
    </w:rPr>
  </w:style>
  <w:style w:type="table" w:customStyle="1" w:styleId="GridTable1Light-Accent31">
    <w:name w:val="Grid Table 1 Light - Accent 31"/>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customStyle="1" w:styleId="Textopredeterminado1">
    <w:name w:val="Texto predeterminado:1"/>
    <w:basedOn w:val="Normal"/>
    <w:rsid w:val="00011DBE"/>
    <w:pPr>
      <w:overflowPunct w:val="0"/>
      <w:autoSpaceDE w:val="0"/>
      <w:autoSpaceDN w:val="0"/>
      <w:adjustRightInd w:val="0"/>
      <w:spacing w:before="0" w:after="0" w:line="240" w:lineRule="auto"/>
      <w:textAlignment w:val="baseline"/>
    </w:pPr>
    <w:rPr>
      <w:rFonts w:ascii="Times New Roman" w:eastAsia="Times New Roman" w:hAnsi="Times New Roman" w:cs="Times New Roman"/>
      <w:sz w:val="24"/>
      <w:szCs w:val="20"/>
      <w:lang w:eastAsia="es-ES"/>
    </w:rPr>
  </w:style>
  <w:style w:type="paragraph" w:customStyle="1" w:styleId="Textodetabla">
    <w:name w:val="Texto de tabla"/>
    <w:basedOn w:val="Normal"/>
    <w:rsid w:val="00011DBE"/>
    <w:pPr>
      <w:tabs>
        <w:tab w:val="decimal" w:pos="0"/>
      </w:tabs>
      <w:overflowPunct w:val="0"/>
      <w:autoSpaceDE w:val="0"/>
      <w:autoSpaceDN w:val="0"/>
      <w:adjustRightInd w:val="0"/>
      <w:spacing w:before="0" w:after="0" w:line="240" w:lineRule="auto"/>
      <w:textAlignment w:val="baseline"/>
    </w:pPr>
    <w:rPr>
      <w:rFonts w:ascii="Times New Roman" w:eastAsia="Times New Roman" w:hAnsi="Times New Roman" w:cs="Times New Roman"/>
      <w:sz w:val="24"/>
      <w:szCs w:val="20"/>
      <w:lang w:eastAsia="es-ES"/>
    </w:rPr>
  </w:style>
  <w:style w:type="paragraph" w:customStyle="1" w:styleId="sc1">
    <w:name w:val="sc1"/>
    <w:basedOn w:val="Normal"/>
    <w:rsid w:val="00011DBE"/>
    <w:pPr>
      <w:spacing w:before="100" w:beforeAutospacing="1" w:after="100" w:afterAutospacing="1" w:line="240" w:lineRule="auto"/>
    </w:pPr>
    <w:rPr>
      <w:rFonts w:ascii="Times New Roman" w:eastAsia="Times New Roman" w:hAnsi="Times New Roman" w:cs="Times New Roman"/>
      <w:color w:val="008000"/>
      <w:sz w:val="24"/>
      <w:szCs w:val="24"/>
      <w:lang w:val="en-GB" w:eastAsia="en-GB"/>
    </w:rPr>
  </w:style>
  <w:style w:type="character" w:customStyle="1" w:styleId="sc12">
    <w:name w:val="sc12"/>
    <w:basedOn w:val="DefaultParagraphFont"/>
    <w:rsid w:val="00011DBE"/>
    <w:rPr>
      <w:rFonts w:ascii="Courier New" w:hAnsi="Courier New" w:cs="Courier New" w:hint="default"/>
      <w:color w:val="008000"/>
      <w:sz w:val="20"/>
      <w:szCs w:val="20"/>
    </w:rPr>
  </w:style>
  <w:style w:type="paragraph" w:styleId="HTMLPreformatted">
    <w:name w:val="HTML Preformatted"/>
    <w:basedOn w:val="Normal"/>
    <w:link w:val="HTMLPreformattedChar"/>
    <w:uiPriority w:val="99"/>
    <w:semiHidden/>
    <w:unhideWhenUsed/>
    <w:rsid w:val="00011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val="en-GB" w:eastAsia="en-GB"/>
    </w:rPr>
  </w:style>
  <w:style w:type="character" w:customStyle="1" w:styleId="HTMLPreformattedChar">
    <w:name w:val="HTML Preformatted Char"/>
    <w:basedOn w:val="DefaultParagraphFont"/>
    <w:link w:val="HTMLPreformatted"/>
    <w:uiPriority w:val="99"/>
    <w:semiHidden/>
    <w:rsid w:val="00011DBE"/>
    <w:rPr>
      <w:rFonts w:ascii="Courier New" w:eastAsia="Times New Roman" w:hAnsi="Courier New" w:cs="Courier New"/>
      <w:sz w:val="20"/>
      <w:szCs w:val="20"/>
      <w:lang w:val="en-GB" w:eastAsia="en-GB"/>
    </w:rPr>
  </w:style>
  <w:style w:type="table" w:customStyle="1" w:styleId="PlainTable21">
    <w:name w:val="Plain Table 21"/>
    <w:basedOn w:val="TableNormal"/>
    <w:uiPriority w:val="42"/>
    <w:rsid w:val="00011DB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2">
    <w:name w:val="Grid Table 1 Light2"/>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52">
    <w:name w:val="Plain Table 52"/>
    <w:basedOn w:val="TableNormal"/>
    <w:uiPriority w:val="45"/>
    <w:rsid w:val="00011DBE"/>
    <w:pPr>
      <w:spacing w:after="0" w:line="240" w:lineRule="auto"/>
    </w:pPr>
    <w:rPr>
      <w:rFonts w:eastAsiaTheme="minorHAnsi"/>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2">
    <w:name w:val="Plain Table 12"/>
    <w:basedOn w:val="TableNormal"/>
    <w:uiPriority w:val="41"/>
    <w:rsid w:val="00011DBE"/>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2">
    <w:name w:val="Grid Table 1 Light - Accent 32"/>
    <w:basedOn w:val="TableNormal"/>
    <w:uiPriority w:val="46"/>
    <w:rsid w:val="00011DBE"/>
    <w:pPr>
      <w:spacing w:after="0" w:line="240" w:lineRule="auto"/>
    </w:pPr>
    <w:rPr>
      <w:rFonts w:eastAsiaTheme="minorHAnsi"/>
      <w:lang w:val="en-GB"/>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PlainTable22">
    <w:name w:val="Plain Table 22"/>
    <w:basedOn w:val="TableNormal"/>
    <w:uiPriority w:val="42"/>
    <w:rsid w:val="00011DB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011DBE"/>
    <w:pPr>
      <w:spacing w:after="0" w:line="240" w:lineRule="auto"/>
    </w:pPr>
    <w:rPr>
      <w:rFonts w:eastAsiaTheme="minorHAnsi"/>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stiloCuerpoAntes0pto">
    <w:name w:val="Estilo +Cuerpo Antes:  0 pto"/>
    <w:basedOn w:val="Normal"/>
    <w:rsid w:val="00011DBE"/>
    <w:pPr>
      <w:spacing w:before="0" w:after="0" w:line="240" w:lineRule="auto"/>
    </w:pPr>
    <w:rPr>
      <w:rFonts w:asciiTheme="minorHAnsi" w:eastAsia="Times New Roman" w:hAnsiTheme="minorHAnsi" w:cs="Times New Roman"/>
      <w:kern w:val="28"/>
      <w:sz w:val="24"/>
      <w:szCs w:val="20"/>
    </w:rPr>
  </w:style>
  <w:style w:type="paragraph" w:customStyle="1" w:styleId="EstiloCuerpoNegritaAzulAntes0pto">
    <w:name w:val="Estilo +Cuerpo Negrita Azul Antes:  0 pto"/>
    <w:basedOn w:val="Normal"/>
    <w:rsid w:val="00011DBE"/>
    <w:pPr>
      <w:spacing w:before="0" w:after="0" w:line="240" w:lineRule="auto"/>
    </w:pPr>
    <w:rPr>
      <w:rFonts w:asciiTheme="minorHAnsi" w:eastAsia="Times New Roman" w:hAnsiTheme="minorHAnsi" w:cs="Times New Roman"/>
      <w:b/>
      <w:bCs/>
      <w:color w:val="0000FF"/>
      <w:kern w:val="28"/>
      <w:sz w:val="24"/>
      <w:szCs w:val="20"/>
    </w:rPr>
  </w:style>
  <w:style w:type="table" w:customStyle="1" w:styleId="PlainTable13">
    <w:name w:val="Plain Table 13"/>
    <w:basedOn w:val="TableNormal"/>
    <w:uiPriority w:val="41"/>
    <w:rsid w:val="00011DBE"/>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3-Accent31">
    <w:name w:val="List Table 3 - Accent 31"/>
    <w:basedOn w:val="TableNormal"/>
    <w:uiPriority w:val="48"/>
    <w:rsid w:val="00011DBE"/>
    <w:pPr>
      <w:spacing w:after="0" w:line="240" w:lineRule="auto"/>
    </w:pPr>
    <w:rPr>
      <w:rFonts w:eastAsiaTheme="minorHAnsi"/>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customStyle="1" w:styleId="CellListNumber">
    <w:name w:val="Cell List Number"/>
    <w:basedOn w:val="ListNumber"/>
    <w:qFormat/>
    <w:rsid w:val="00011DBE"/>
    <w:pPr>
      <w:numPr>
        <w:numId w:val="0"/>
      </w:numPr>
      <w:spacing w:line="240" w:lineRule="auto"/>
      <w:ind w:left="720" w:hanging="360"/>
    </w:pPr>
    <w:rPr>
      <w:rFonts w:asciiTheme="minorHAnsi" w:hAnsiTheme="minorHAnsi"/>
      <w:szCs w:val="20"/>
      <w:lang w:val="en-US"/>
    </w:rPr>
  </w:style>
  <w:style w:type="paragraph" w:styleId="ListNumber">
    <w:name w:val="List Number"/>
    <w:basedOn w:val="Normal"/>
    <w:rsid w:val="00011DBE"/>
    <w:pPr>
      <w:numPr>
        <w:numId w:val="37"/>
      </w:numPr>
      <w:spacing w:before="0" w:after="0" w:line="320" w:lineRule="atLeast"/>
      <w:contextualSpacing/>
    </w:pPr>
    <w:rPr>
      <w:rFonts w:ascii="Calibri" w:eastAsia="Times New Roman" w:hAnsi="Calibri" w:cs="Times New Roman"/>
      <w:szCs w:val="24"/>
      <w:lang w:val="en-GB"/>
    </w:rPr>
  </w:style>
  <w:style w:type="table" w:customStyle="1" w:styleId="GridTable41">
    <w:name w:val="Grid Table 41"/>
    <w:basedOn w:val="TableNormal"/>
    <w:uiPriority w:val="49"/>
    <w:rsid w:val="00011DB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Graphic">
    <w:name w:val="Graphic"/>
    <w:basedOn w:val="Normal"/>
    <w:rsid w:val="00B31491"/>
    <w:pPr>
      <w:widowControl w:val="0"/>
      <w:spacing w:line="240" w:lineRule="auto"/>
    </w:pPr>
    <w:rPr>
      <w:rFonts w:ascii="Arial" w:eastAsia="Times New Roman" w:hAnsi="Arial" w:cs="Times New Roman"/>
      <w:szCs w:val="20"/>
      <w:lang w:val="en-GB"/>
    </w:rPr>
  </w:style>
  <w:style w:type="paragraph" w:customStyle="1" w:styleId="CopyrightText">
    <w:name w:val="CopyrightText"/>
    <w:basedOn w:val="Normal"/>
    <w:rsid w:val="00B31491"/>
    <w:pPr>
      <w:tabs>
        <w:tab w:val="left" w:pos="3690"/>
      </w:tabs>
      <w:spacing w:before="0" w:after="80" w:line="240" w:lineRule="atLeast"/>
    </w:pPr>
    <w:rPr>
      <w:rFonts w:ascii="Arial" w:eastAsia="Times New Roman" w:hAnsi="Arial" w:cs="Times New Roman"/>
      <w:sz w:val="16"/>
      <w:szCs w:val="20"/>
    </w:rPr>
  </w:style>
  <w:style w:type="character" w:styleId="PageNumber">
    <w:name w:val="page number"/>
    <w:basedOn w:val="DefaultParagraphFont"/>
    <w:rsid w:val="00B31491"/>
  </w:style>
  <w:style w:type="paragraph" w:customStyle="1" w:styleId="EstiloTtulo1CuerpoCentradoAntes0ptoDiseo10">
    <w:name w:val="Estilo Título 1 + +Cuerpo Centrado Antes:  0 pto Diseño: 10%"/>
    <w:basedOn w:val="Heading1"/>
    <w:rsid w:val="00B31491"/>
    <w:pPr>
      <w:keepLines w:val="0"/>
      <w:pageBreakBefore/>
      <w:shd w:val="clear" w:color="auto" w:fill="D1E1FF"/>
      <w:spacing w:before="120" w:after="60"/>
      <w:ind w:left="432" w:hanging="432"/>
      <w:jc w:val="center"/>
    </w:pPr>
    <w:rPr>
      <w:rFonts w:asciiTheme="minorHAnsi" w:eastAsia="Times New Roman" w:hAnsiTheme="minorHAnsi" w:cs="Times New Roman"/>
      <w:b/>
      <w:color w:val="auto"/>
      <w:kern w:val="32"/>
      <w:sz w:val="32"/>
      <w:szCs w:val="20"/>
      <w:lang w:val="en-GB"/>
    </w:rPr>
  </w:style>
  <w:style w:type="paragraph" w:customStyle="1" w:styleId="TableCellList">
    <w:name w:val="Table Cell List"/>
    <w:basedOn w:val="ListParagraph"/>
    <w:qFormat/>
    <w:rsid w:val="00B31491"/>
    <w:pPr>
      <w:numPr>
        <w:numId w:val="0"/>
      </w:numPr>
      <w:spacing w:before="0" w:after="0" w:line="240" w:lineRule="auto"/>
    </w:pPr>
    <w:rPr>
      <w:rFonts w:ascii="Calibri" w:eastAsia="Times New Roman" w:hAnsi="Calibri" w:cs="Times New Roman"/>
      <w:sz w:val="22"/>
      <w:lang w:val="en-GB"/>
    </w:rPr>
  </w:style>
  <w:style w:type="paragraph" w:customStyle="1" w:styleId="ScenarioNumber">
    <w:name w:val="Scenario Number"/>
    <w:basedOn w:val="ListParagraph"/>
    <w:link w:val="ScenarioNumberChar"/>
    <w:rsid w:val="00B31491"/>
    <w:pPr>
      <w:numPr>
        <w:numId w:val="40"/>
      </w:numPr>
      <w:spacing w:after="60" w:line="264" w:lineRule="auto"/>
    </w:pPr>
    <w:rPr>
      <w:rFonts w:eastAsia="Times New Roman" w:cs="Times New Roman"/>
      <w:lang w:val="en-GB"/>
    </w:rPr>
  </w:style>
  <w:style w:type="paragraph" w:customStyle="1" w:styleId="NumberedListforTestScenarios">
    <w:name w:val="Numbered List for Test Scenarios"/>
    <w:basedOn w:val="ListParagraph"/>
    <w:qFormat/>
    <w:rsid w:val="00B31491"/>
    <w:pPr>
      <w:numPr>
        <w:numId w:val="39"/>
      </w:numPr>
      <w:spacing w:before="0" w:after="0" w:line="240" w:lineRule="auto"/>
    </w:pPr>
    <w:rPr>
      <w:rFonts w:asciiTheme="minorHAnsi" w:eastAsia="Times New Roman" w:hAnsiTheme="minorHAnsi" w:cs="Times New Roman"/>
      <w:sz w:val="22"/>
      <w:szCs w:val="24"/>
    </w:rPr>
  </w:style>
  <w:style w:type="character" w:customStyle="1" w:styleId="ScenarioNumberChar">
    <w:name w:val="Scenario Number Char"/>
    <w:basedOn w:val="ListParagraphChar"/>
    <w:link w:val="ScenarioNumber"/>
    <w:rsid w:val="00B31491"/>
    <w:rPr>
      <w:rFonts w:ascii="Segoe UI" w:eastAsia="Times New Roman" w:hAnsi="Segoe UI" w:cs="Times New Roman"/>
      <w:sz w:val="20"/>
      <w:lang w:val="en-GB"/>
    </w:rPr>
  </w:style>
  <w:style w:type="table" w:customStyle="1" w:styleId="GridTable4-Accent21">
    <w:name w:val="Grid Table 4 - Accent 21"/>
    <w:basedOn w:val="TableNormal"/>
    <w:uiPriority w:val="49"/>
    <w:rsid w:val="00B3149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A2185B"/>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ple-converted-space">
    <w:name w:val="apple-converted-space"/>
    <w:basedOn w:val="DefaultParagraphFont"/>
    <w:rsid w:val="00632B44"/>
  </w:style>
  <w:style w:type="character" w:customStyle="1" w:styleId="Mention1">
    <w:name w:val="Mention1"/>
    <w:basedOn w:val="DefaultParagraphFont"/>
    <w:uiPriority w:val="99"/>
    <w:semiHidden/>
    <w:unhideWhenUsed/>
    <w:rsid w:val="00586F31"/>
    <w:rPr>
      <w:color w:val="2B579A"/>
      <w:shd w:val="clear" w:color="auto" w:fill="E6E6E6"/>
    </w:rPr>
  </w:style>
  <w:style w:type="character" w:customStyle="1" w:styleId="UnresolvedMention1">
    <w:name w:val="Unresolved Mention1"/>
    <w:basedOn w:val="DefaultParagraphFont"/>
    <w:uiPriority w:val="99"/>
    <w:semiHidden/>
    <w:unhideWhenUsed/>
    <w:rsid w:val="004A47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9941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300985">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143855566">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1458550">
      <w:bodyDiv w:val="1"/>
      <w:marLeft w:val="0"/>
      <w:marRight w:val="0"/>
      <w:marTop w:val="0"/>
      <w:marBottom w:val="0"/>
      <w:divBdr>
        <w:top w:val="none" w:sz="0" w:space="0" w:color="auto"/>
        <w:left w:val="none" w:sz="0" w:space="0" w:color="auto"/>
        <w:bottom w:val="none" w:sz="0" w:space="0" w:color="auto"/>
        <w:right w:val="none" w:sz="0" w:space="0" w:color="auto"/>
      </w:divBdr>
    </w:div>
    <w:div w:id="245845765">
      <w:bodyDiv w:val="1"/>
      <w:marLeft w:val="0"/>
      <w:marRight w:val="0"/>
      <w:marTop w:val="0"/>
      <w:marBottom w:val="0"/>
      <w:divBdr>
        <w:top w:val="none" w:sz="0" w:space="0" w:color="auto"/>
        <w:left w:val="none" w:sz="0" w:space="0" w:color="auto"/>
        <w:bottom w:val="none" w:sz="0" w:space="0" w:color="auto"/>
        <w:right w:val="none" w:sz="0" w:space="0" w:color="auto"/>
      </w:divBdr>
    </w:div>
    <w:div w:id="248123545">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22054854">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4857342">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7210809">
      <w:bodyDiv w:val="1"/>
      <w:marLeft w:val="0"/>
      <w:marRight w:val="0"/>
      <w:marTop w:val="0"/>
      <w:marBottom w:val="0"/>
      <w:divBdr>
        <w:top w:val="none" w:sz="0" w:space="0" w:color="auto"/>
        <w:left w:val="none" w:sz="0" w:space="0" w:color="auto"/>
        <w:bottom w:val="none" w:sz="0" w:space="0" w:color="auto"/>
        <w:right w:val="none" w:sz="0" w:space="0" w:color="auto"/>
      </w:divBdr>
    </w:div>
    <w:div w:id="458187449">
      <w:bodyDiv w:val="1"/>
      <w:marLeft w:val="0"/>
      <w:marRight w:val="0"/>
      <w:marTop w:val="0"/>
      <w:marBottom w:val="0"/>
      <w:divBdr>
        <w:top w:val="none" w:sz="0" w:space="0" w:color="auto"/>
        <w:left w:val="none" w:sz="0" w:space="0" w:color="auto"/>
        <w:bottom w:val="none" w:sz="0" w:space="0" w:color="auto"/>
        <w:right w:val="none" w:sz="0" w:space="0" w:color="auto"/>
      </w:divBdr>
    </w:div>
    <w:div w:id="463039544">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9832654">
      <w:bodyDiv w:val="1"/>
      <w:marLeft w:val="0"/>
      <w:marRight w:val="0"/>
      <w:marTop w:val="0"/>
      <w:marBottom w:val="0"/>
      <w:divBdr>
        <w:top w:val="none" w:sz="0" w:space="0" w:color="auto"/>
        <w:left w:val="none" w:sz="0" w:space="0" w:color="auto"/>
        <w:bottom w:val="none" w:sz="0" w:space="0" w:color="auto"/>
        <w:right w:val="none" w:sz="0" w:space="0" w:color="auto"/>
      </w:divBdr>
    </w:div>
    <w:div w:id="501966095">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165858">
      <w:bodyDiv w:val="1"/>
      <w:marLeft w:val="0"/>
      <w:marRight w:val="0"/>
      <w:marTop w:val="0"/>
      <w:marBottom w:val="0"/>
      <w:divBdr>
        <w:top w:val="none" w:sz="0" w:space="0" w:color="auto"/>
        <w:left w:val="none" w:sz="0" w:space="0" w:color="auto"/>
        <w:bottom w:val="none" w:sz="0" w:space="0" w:color="auto"/>
        <w:right w:val="none" w:sz="0" w:space="0" w:color="auto"/>
      </w:divBdr>
      <w:divsChild>
        <w:div w:id="1383017903">
          <w:marLeft w:val="0"/>
          <w:marRight w:val="0"/>
          <w:marTop w:val="0"/>
          <w:marBottom w:val="0"/>
          <w:divBdr>
            <w:top w:val="none" w:sz="0" w:space="0" w:color="auto"/>
            <w:left w:val="none" w:sz="0" w:space="0" w:color="auto"/>
            <w:bottom w:val="none" w:sz="0" w:space="0" w:color="auto"/>
            <w:right w:val="none" w:sz="0" w:space="0" w:color="auto"/>
          </w:divBdr>
        </w:div>
      </w:divsChild>
    </w:div>
    <w:div w:id="570624657">
      <w:bodyDiv w:val="1"/>
      <w:marLeft w:val="0"/>
      <w:marRight w:val="0"/>
      <w:marTop w:val="0"/>
      <w:marBottom w:val="0"/>
      <w:divBdr>
        <w:top w:val="none" w:sz="0" w:space="0" w:color="auto"/>
        <w:left w:val="none" w:sz="0" w:space="0" w:color="auto"/>
        <w:bottom w:val="none" w:sz="0" w:space="0" w:color="auto"/>
        <w:right w:val="none" w:sz="0" w:space="0" w:color="auto"/>
      </w:divBdr>
    </w:div>
    <w:div w:id="585923934">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32907483">
      <w:bodyDiv w:val="1"/>
      <w:marLeft w:val="0"/>
      <w:marRight w:val="0"/>
      <w:marTop w:val="0"/>
      <w:marBottom w:val="0"/>
      <w:divBdr>
        <w:top w:val="none" w:sz="0" w:space="0" w:color="auto"/>
        <w:left w:val="none" w:sz="0" w:space="0" w:color="auto"/>
        <w:bottom w:val="none" w:sz="0" w:space="0" w:color="auto"/>
        <w:right w:val="none" w:sz="0" w:space="0" w:color="auto"/>
      </w:divBdr>
    </w:div>
    <w:div w:id="641808990">
      <w:bodyDiv w:val="1"/>
      <w:marLeft w:val="0"/>
      <w:marRight w:val="0"/>
      <w:marTop w:val="0"/>
      <w:marBottom w:val="0"/>
      <w:divBdr>
        <w:top w:val="none" w:sz="0" w:space="0" w:color="auto"/>
        <w:left w:val="none" w:sz="0" w:space="0" w:color="auto"/>
        <w:bottom w:val="none" w:sz="0" w:space="0" w:color="auto"/>
        <w:right w:val="none" w:sz="0" w:space="0" w:color="auto"/>
      </w:divBdr>
    </w:div>
    <w:div w:id="650135637">
      <w:bodyDiv w:val="1"/>
      <w:marLeft w:val="0"/>
      <w:marRight w:val="0"/>
      <w:marTop w:val="0"/>
      <w:marBottom w:val="0"/>
      <w:divBdr>
        <w:top w:val="none" w:sz="0" w:space="0" w:color="auto"/>
        <w:left w:val="none" w:sz="0" w:space="0" w:color="auto"/>
        <w:bottom w:val="none" w:sz="0" w:space="0" w:color="auto"/>
        <w:right w:val="none" w:sz="0" w:space="0" w:color="auto"/>
      </w:divBdr>
    </w:div>
    <w:div w:id="660741922">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446809">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345753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781435">
      <w:bodyDiv w:val="1"/>
      <w:marLeft w:val="0"/>
      <w:marRight w:val="0"/>
      <w:marTop w:val="0"/>
      <w:marBottom w:val="0"/>
      <w:divBdr>
        <w:top w:val="none" w:sz="0" w:space="0" w:color="auto"/>
        <w:left w:val="none" w:sz="0" w:space="0" w:color="auto"/>
        <w:bottom w:val="none" w:sz="0" w:space="0" w:color="auto"/>
        <w:right w:val="none" w:sz="0" w:space="0" w:color="auto"/>
      </w:divBdr>
    </w:div>
    <w:div w:id="841508022">
      <w:bodyDiv w:val="1"/>
      <w:marLeft w:val="0"/>
      <w:marRight w:val="0"/>
      <w:marTop w:val="0"/>
      <w:marBottom w:val="0"/>
      <w:divBdr>
        <w:top w:val="none" w:sz="0" w:space="0" w:color="auto"/>
        <w:left w:val="none" w:sz="0" w:space="0" w:color="auto"/>
        <w:bottom w:val="none" w:sz="0" w:space="0" w:color="auto"/>
        <w:right w:val="none" w:sz="0" w:space="0" w:color="auto"/>
      </w:divBdr>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84103212">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83897614">
      <w:bodyDiv w:val="1"/>
      <w:marLeft w:val="0"/>
      <w:marRight w:val="0"/>
      <w:marTop w:val="0"/>
      <w:marBottom w:val="0"/>
      <w:divBdr>
        <w:top w:val="none" w:sz="0" w:space="0" w:color="auto"/>
        <w:left w:val="none" w:sz="0" w:space="0" w:color="auto"/>
        <w:bottom w:val="none" w:sz="0" w:space="0" w:color="auto"/>
        <w:right w:val="none" w:sz="0" w:space="0" w:color="auto"/>
      </w:divBdr>
    </w:div>
    <w:div w:id="998774914">
      <w:bodyDiv w:val="1"/>
      <w:marLeft w:val="0"/>
      <w:marRight w:val="0"/>
      <w:marTop w:val="0"/>
      <w:marBottom w:val="0"/>
      <w:divBdr>
        <w:top w:val="none" w:sz="0" w:space="0" w:color="auto"/>
        <w:left w:val="none" w:sz="0" w:space="0" w:color="auto"/>
        <w:bottom w:val="none" w:sz="0" w:space="0" w:color="auto"/>
        <w:right w:val="none" w:sz="0" w:space="0" w:color="auto"/>
      </w:divBdr>
    </w:div>
    <w:div w:id="1004555362">
      <w:bodyDiv w:val="1"/>
      <w:marLeft w:val="0"/>
      <w:marRight w:val="0"/>
      <w:marTop w:val="0"/>
      <w:marBottom w:val="0"/>
      <w:divBdr>
        <w:top w:val="none" w:sz="0" w:space="0" w:color="auto"/>
        <w:left w:val="none" w:sz="0" w:space="0" w:color="auto"/>
        <w:bottom w:val="none" w:sz="0" w:space="0" w:color="auto"/>
        <w:right w:val="none" w:sz="0" w:space="0" w:color="auto"/>
      </w:divBdr>
    </w:div>
    <w:div w:id="1026835008">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086415355">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11189697">
      <w:bodyDiv w:val="1"/>
      <w:marLeft w:val="0"/>
      <w:marRight w:val="0"/>
      <w:marTop w:val="0"/>
      <w:marBottom w:val="0"/>
      <w:divBdr>
        <w:top w:val="none" w:sz="0" w:space="0" w:color="auto"/>
        <w:left w:val="none" w:sz="0" w:space="0" w:color="auto"/>
        <w:bottom w:val="none" w:sz="0" w:space="0" w:color="auto"/>
        <w:right w:val="none" w:sz="0" w:space="0" w:color="auto"/>
      </w:divBdr>
    </w:div>
    <w:div w:id="123759047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3149451">
      <w:bodyDiv w:val="1"/>
      <w:marLeft w:val="0"/>
      <w:marRight w:val="0"/>
      <w:marTop w:val="0"/>
      <w:marBottom w:val="0"/>
      <w:divBdr>
        <w:top w:val="none" w:sz="0" w:space="0" w:color="auto"/>
        <w:left w:val="none" w:sz="0" w:space="0" w:color="auto"/>
        <w:bottom w:val="none" w:sz="0" w:space="0" w:color="auto"/>
        <w:right w:val="none" w:sz="0" w:space="0" w:color="auto"/>
      </w:divBdr>
    </w:div>
    <w:div w:id="1286884742">
      <w:bodyDiv w:val="1"/>
      <w:marLeft w:val="0"/>
      <w:marRight w:val="0"/>
      <w:marTop w:val="0"/>
      <w:marBottom w:val="0"/>
      <w:divBdr>
        <w:top w:val="none" w:sz="0" w:space="0" w:color="auto"/>
        <w:left w:val="none" w:sz="0" w:space="0" w:color="auto"/>
        <w:bottom w:val="none" w:sz="0" w:space="0" w:color="auto"/>
        <w:right w:val="none" w:sz="0" w:space="0" w:color="auto"/>
      </w:divBdr>
    </w:div>
    <w:div w:id="1309480708">
      <w:bodyDiv w:val="1"/>
      <w:marLeft w:val="0"/>
      <w:marRight w:val="0"/>
      <w:marTop w:val="0"/>
      <w:marBottom w:val="0"/>
      <w:divBdr>
        <w:top w:val="none" w:sz="0" w:space="0" w:color="auto"/>
        <w:left w:val="none" w:sz="0" w:space="0" w:color="auto"/>
        <w:bottom w:val="none" w:sz="0" w:space="0" w:color="auto"/>
        <w:right w:val="none" w:sz="0" w:space="0" w:color="auto"/>
      </w:divBdr>
    </w:div>
    <w:div w:id="1321275781">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317418">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2944144">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3757715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40553560">
      <w:bodyDiv w:val="1"/>
      <w:marLeft w:val="0"/>
      <w:marRight w:val="0"/>
      <w:marTop w:val="0"/>
      <w:marBottom w:val="0"/>
      <w:divBdr>
        <w:top w:val="none" w:sz="0" w:space="0" w:color="auto"/>
        <w:left w:val="none" w:sz="0" w:space="0" w:color="auto"/>
        <w:bottom w:val="none" w:sz="0" w:space="0" w:color="auto"/>
        <w:right w:val="none" w:sz="0" w:space="0" w:color="auto"/>
      </w:divBdr>
    </w:div>
    <w:div w:id="1948539755">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938347">
      <w:bodyDiv w:val="1"/>
      <w:marLeft w:val="0"/>
      <w:marRight w:val="0"/>
      <w:marTop w:val="0"/>
      <w:marBottom w:val="0"/>
      <w:divBdr>
        <w:top w:val="none" w:sz="0" w:space="0" w:color="auto"/>
        <w:left w:val="none" w:sz="0" w:space="0" w:color="auto"/>
        <w:bottom w:val="none" w:sz="0" w:space="0" w:color="auto"/>
        <w:right w:val="none" w:sz="0" w:space="0" w:color="auto"/>
      </w:divBdr>
    </w:div>
    <w:div w:id="2030600056">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55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image" Target="media/image1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cid:image001.jpg@01D2F69C.87C1ECD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docs.nuget.org/docs/start-here/using-the-package-manager-console" TargetMode="External"/><Relationship Id="rId32" Type="http://schemas.openxmlformats.org/officeDocument/2006/relationships/image" Target="media/image13.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5.xml"/><Relationship Id="rId10" Type="http://schemas.openxmlformats.org/officeDocument/2006/relationships/webSettings" Target="webSettings.xml"/><Relationship Id="rId19" Type="http://schemas.openxmlformats.org/officeDocument/2006/relationships/image" Target="media/image3.jpe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cid:image002.jpg@01D2F69C.87C1ECD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4.xml"/><Relationship Id="rId8" Type="http://schemas.openxmlformats.org/officeDocument/2006/relationships/styles" Target="style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itam\AppData\Local\Microsoft\Windows\Temporary%20Internet%20Files\Content.Outlook\CEZG9AA3\SOWBaseTemplate1%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F2D080AB9EA246B7A668B01575E3DA" ma:contentTypeVersion="8" ma:contentTypeDescription="Create a new document." ma:contentTypeScope="" ma:versionID="c50040ef285a96b2f27cb0b3479e6c96">
  <xsd:schema xmlns:xsd="http://www.w3.org/2001/XMLSchema" xmlns:xs="http://www.w3.org/2001/XMLSchema" xmlns:p="http://schemas.microsoft.com/office/2006/metadata/properties" xmlns:ns2="e6839a13-569e-4203-8e80-1419c32f794e" xmlns:ns3="d7d78222-c8ec-40c1-8726-d0e6c3e4c8b0" targetNamespace="http://schemas.microsoft.com/office/2006/metadata/properties" ma:root="true" ma:fieldsID="d968484111f3b8394065a00ddbeda0f3" ns2:_="" ns3:_="">
    <xsd:import namespace="e6839a13-569e-4203-8e80-1419c32f794e"/>
    <xsd:import namespace="d7d78222-c8ec-40c1-8726-d0e6c3e4c8b0"/>
    <xsd:element name="properties">
      <xsd:complexType>
        <xsd:sequence>
          <xsd:element name="documentManagement">
            <xsd:complexType>
              <xsd:all>
                <xsd:element ref="ns2:Received_x0020_Deliverables_x0020_From_x0020_Avanade_x003f_" minOccurs="0"/>
                <xsd:element ref="ns3:SharedWithUsers" minOccurs="0"/>
                <xsd:element ref="ns3:SharedWithDetails" minOccurs="0"/>
                <xsd:element ref="ns3:LastSharedByUser" minOccurs="0"/>
                <xsd:element ref="ns3:LastSharedByTime" minOccurs="0"/>
                <xsd:element ref="ns2:Document_x0020_Status"/>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39a13-569e-4203-8e80-1419c32f794e" elementFormDefault="qualified">
    <xsd:import namespace="http://schemas.microsoft.com/office/2006/documentManagement/types"/>
    <xsd:import namespace="http://schemas.microsoft.com/office/infopath/2007/PartnerControls"/>
    <xsd:element name="Received_x0020_Deliverables_x0020_From_x0020_Avanade_x003f_" ma:index="8" nillable="true" ma:displayName="Received Deliverables From Avanade?" ma:default="0" ma:description="Deliverables are not received from Avanade yet." ma:internalName="Received_x0020_Deliverables_x0020_From_x0020_Avanade_x003f_">
      <xsd:simpleType>
        <xsd:restriction base="dms:Boolean"/>
      </xsd:simpleType>
    </xsd:element>
    <xsd:element name="Document_x0020_Status" ma:index="13" ma:displayName="Document Status" ma:default="AVA WIP" ma:description="Document status" ma:format="Dropdown" ma:internalName="Document_x0020_Status">
      <xsd:simpleType>
        <xsd:restriction base="dms:Choice">
          <xsd:enumeration value="AVA WIP"/>
          <xsd:enumeration value="AVA Delivered"/>
          <xsd:enumeration value="MCS and ARDO In-Review"/>
          <xsd:enumeration value="Review Done"/>
          <xsd:enumeration value="AVA Update WIP"/>
          <xsd:enumeration value="AVA Update Done"/>
          <xsd:enumeration value="ARDO Approved"/>
          <xsd:enumeration value="MS Delivered"/>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d78222-c8ec-40c1-8726-d0e6c3e4c8b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root>
  <documentstatus>Draft</documentstatus>
</root>
</file>

<file path=customXml/item5.xml><?xml version="1.0" encoding="utf-8"?>
<p:properties xmlns:p="http://schemas.microsoft.com/office/2006/metadata/properties" xmlns:xsi="http://www.w3.org/2001/XMLSchema-instance">
  <documentManagement>
    <Received_x0020_Deliverables_x0020_From_x0020_Avanade_x003f_ xmlns="e6839a13-569e-4203-8e80-1419c32f794e">false</Received_x0020_Deliverables_x0020_From_x0020_Avanade_x003f_>
    <Document_x0020_Status xmlns="e6839a13-569e-4203-8e80-1419c32f794e">MCS and ARDO In-Review</Document_x0020_Status>
  </documentManagement>
</p:properties>
</file>

<file path=customXml/item6.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FC9BD-D856-4949-8F68-F3841E7BD055}">
  <ds:schemaRefs>
    <ds:schemaRef ds:uri="http://schemas.microsoft.com/sharepoint/v3/contenttype/forms"/>
  </ds:schemaRefs>
</ds:datastoreItem>
</file>

<file path=customXml/itemProps3.xml><?xml version="1.0" encoding="utf-8"?>
<ds:datastoreItem xmlns:ds="http://schemas.openxmlformats.org/officeDocument/2006/customXml" ds:itemID="{AC900835-EB2A-4AFB-AB0A-38BD8D922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39a13-569e-4203-8e80-1419c32f794e"/>
    <ds:schemaRef ds:uri="d7d78222-c8ec-40c1-8726-d0e6c3e4c8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BA425E-5CDF-43E0-AAA0-69E224A81652}">
  <ds:schemaRefs/>
</ds:datastoreItem>
</file>

<file path=customXml/itemProps5.xml><?xml version="1.0" encoding="utf-8"?>
<ds:datastoreItem xmlns:ds="http://schemas.openxmlformats.org/officeDocument/2006/customXml" ds:itemID="{77952D5B-3052-4ECD-B9E7-0A9821532CD8}">
  <ds:schemaRefs>
    <ds:schemaRef ds:uri="http://schemas.microsoft.com/office/2006/metadata/properties"/>
    <ds:schemaRef ds:uri="e6839a13-569e-4203-8e80-1419c32f794e"/>
  </ds:schemaRefs>
</ds:datastoreItem>
</file>

<file path=customXml/itemProps6.xml><?xml version="1.0" encoding="utf-8"?>
<ds:datastoreItem xmlns:ds="http://schemas.openxmlformats.org/officeDocument/2006/customXml" ds:itemID="{EAAA77E5-7402-4E29-9EC2-082758586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SOWBaseTemplate1 (4).dotx</Template>
  <TotalTime>3</TotalTime>
  <Pages>11</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FDD110_Notes Framework</vt:lpstr>
    </vt:vector>
  </TitlesOfParts>
  <Manager>[Add Manager];Virgilio.Faccini@microsoft.com</Manager>
  <Company>Flow Project</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FDD110_Notes Framework</dc:title>
  <dc:subject>Microsoft Flow Templates Duplicate Identification Tool</dc:subject>
  <dc:creator>Anil Kumar Rongala – Sonata Software</dc:creator>
  <cp:keywords>Dynamics AX</cp:keywords>
  <dc:description/>
  <cp:lastModifiedBy>Anil Kumar Rongala (Sonata Software North America)</cp:lastModifiedBy>
  <cp:revision>3</cp:revision>
  <cp:lastPrinted>2013-10-28T17:28:00Z</cp:lastPrinted>
  <dcterms:created xsi:type="dcterms:W3CDTF">2017-08-02T18:04:00Z</dcterms:created>
  <dcterms:modified xsi:type="dcterms:W3CDTF">2017-08-02T18:07:00Z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0x0101009CF2D080AB9EA246B7A668B01575E3DA</vt:lpwstr>
  </property>
  <property fmtid="{D5CDD505-2E9C-101B-9397-08002B2CF9AE}" pid="3" name="Date completed">
    <vt:lpwstr>12/1/2012</vt:lpwstr>
  </property>
  <property fmtid="{D5CDD505-2E9C-101B-9397-08002B2CF9AE}" pid="4" name="Author Email">
    <vt:lpwstr>Add Author Email to Doc Properties</vt:lpwstr>
  </property>
  <property fmtid="{D5CDD505-2E9C-101B-9397-08002B2CF9AE}" pid="5" name="Author Position">
    <vt:lpwstr>Add Author Position to Doc Properties</vt:lpwstr>
  </property>
  <property fmtid="{D5CDD505-2E9C-101B-9397-08002B2CF9AE}" pid="6" name="Contributors">
    <vt:lpwstr>Add Contributors to Doc Properties</vt:lpwstr>
  </property>
  <property fmtid="{D5CDD505-2E9C-101B-9397-08002B2CF9AE}" pid="7" name="Version">
    <vt:lpwstr>0.5</vt:lpwstr>
  </property>
  <property fmtid="{D5CDD505-2E9C-101B-9397-08002B2CF9AE}" pid="8" name="Document Status">
    <vt:lpwstr>Draft</vt:lpwstr>
  </property>
  <property fmtid="{D5CDD505-2E9C-101B-9397-08002B2CF9AE}" pid="9" name="Deliverable Type">
    <vt:lpwstr>Add Document Name</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Clas Ohlson</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Order">
    <vt:r8>535100</vt:r8>
  </property>
  <property fmtid="{D5CDD505-2E9C-101B-9397-08002B2CF9AE}" pid="29" name="IsMyDocuments">
    <vt:bool>true</vt:bool>
  </property>
  <property fmtid="{D5CDD505-2E9C-101B-9397-08002B2CF9AE}" pid="30" name="Client">
    <vt:lpwstr>[Customer]</vt:lpwstr>
  </property>
  <property fmtid="{D5CDD505-2E9C-101B-9397-08002B2CF9AE}" pid="31" name="Project">
    <vt:lpwstr>[Project name]</vt:lpwstr>
  </property>
  <property fmtid="{D5CDD505-2E9C-101B-9397-08002B2CF9AE}" pid="32" name="MSIP_Label_f42aa342-8706-4288-bd11-ebb85995028c_Enabled">
    <vt:lpwstr>True</vt:lpwstr>
  </property>
  <property fmtid="{D5CDD505-2E9C-101B-9397-08002B2CF9AE}" pid="33" name="MSIP_Label_f42aa342-8706-4288-bd11-ebb85995028c_SiteId">
    <vt:lpwstr>72f988bf-86f1-41af-91ab-2d7cd011db47</vt:lpwstr>
  </property>
  <property fmtid="{D5CDD505-2E9C-101B-9397-08002B2CF9AE}" pid="34" name="MSIP_Label_f42aa342-8706-4288-bd11-ebb85995028c_Ref">
    <vt:lpwstr>https://api.informationprotection.azure.com/api/72f988bf-86f1-41af-91ab-2d7cd011db47</vt:lpwstr>
  </property>
  <property fmtid="{D5CDD505-2E9C-101B-9397-08002B2CF9AE}" pid="35" name="MSIP_Label_f42aa342-8706-4288-bd11-ebb85995028c_SetBy">
    <vt:lpwstr>basingh@microsoft.com</vt:lpwstr>
  </property>
  <property fmtid="{D5CDD505-2E9C-101B-9397-08002B2CF9AE}" pid="36" name="MSIP_Label_f42aa342-8706-4288-bd11-ebb85995028c_SetDate">
    <vt:lpwstr>2017-03-30T09:45:22.2211437+05:30</vt:lpwstr>
  </property>
  <property fmtid="{D5CDD505-2E9C-101B-9397-08002B2CF9AE}" pid="37" name="MSIP_Label_f42aa342-8706-4288-bd11-ebb85995028c_Name">
    <vt:lpwstr>General</vt:lpwstr>
  </property>
  <property fmtid="{D5CDD505-2E9C-101B-9397-08002B2CF9AE}" pid="38" name="MSIP_Label_f42aa342-8706-4288-bd11-ebb85995028c_Application">
    <vt:lpwstr>Microsoft Azure Information Protection</vt:lpwstr>
  </property>
  <property fmtid="{D5CDD505-2E9C-101B-9397-08002B2CF9AE}" pid="39" name="MSIP_Label_f42aa342-8706-4288-bd11-ebb85995028c_Extended_MSFT_Method">
    <vt:lpwstr>Automatic</vt:lpwstr>
  </property>
  <property fmtid="{D5CDD505-2E9C-101B-9397-08002B2CF9AE}" pid="40" name="Sensitivity">
    <vt:lpwstr>General</vt:lpwstr>
  </property>
</Properties>
</file>